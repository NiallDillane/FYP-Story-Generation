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3C2797" w14:textId="55C9A8E7" w:rsidR="00327A81" w:rsidRDefault="00327A81" w:rsidP="00327A81">
      <w:pPr>
        <w:jc w:val="center"/>
        <w:rPr>
          <w:rFonts w:ascii="Times New Roman" w:eastAsia="Times New Roman" w:hAnsi="Times New Roman" w:cs="Times New Roman"/>
          <w:sz w:val="24"/>
          <w:szCs w:val="24"/>
          <w:lang w:val="en-IE" w:eastAsia="zh-CN"/>
        </w:rPr>
      </w:pPr>
      <w:r w:rsidRPr="00327A81">
        <w:rPr>
          <w:rFonts w:ascii="Times New Roman" w:eastAsia="Times New Roman" w:hAnsi="Times New Roman" w:cs="Times New Roman"/>
          <w:sz w:val="24"/>
          <w:szCs w:val="24"/>
          <w:lang w:val="en-IE" w:eastAsia="zh-CN"/>
        </w:rPr>
        <w:fldChar w:fldCharType="begin"/>
      </w:r>
      <w:r w:rsidRPr="00327A81">
        <w:rPr>
          <w:rFonts w:ascii="Times New Roman" w:eastAsia="Times New Roman" w:hAnsi="Times New Roman" w:cs="Times New Roman"/>
          <w:sz w:val="24"/>
          <w:szCs w:val="24"/>
          <w:lang w:val="en-IE" w:eastAsia="zh-CN"/>
        </w:rPr>
        <w:instrText xml:space="preserve"> INCLUDEPICTURE "https://www.ms-society.ie/sites/default/files/styles/traditional_television/public/2019-06/uni%20lim.png?h=d1ad4ea6&amp;itok=hvsmwcQv" \* MERGEFORMATINET </w:instrText>
      </w:r>
      <w:r w:rsidRPr="00327A81">
        <w:rPr>
          <w:rFonts w:ascii="Times New Roman" w:eastAsia="Times New Roman" w:hAnsi="Times New Roman" w:cs="Times New Roman"/>
          <w:sz w:val="24"/>
          <w:szCs w:val="24"/>
          <w:lang w:val="en-IE" w:eastAsia="zh-CN"/>
        </w:rPr>
        <w:fldChar w:fldCharType="separate"/>
      </w:r>
      <w:r w:rsidRPr="00327A81">
        <w:rPr>
          <w:rFonts w:ascii="Times New Roman" w:eastAsia="Times New Roman" w:hAnsi="Times New Roman" w:cs="Times New Roman"/>
          <w:noProof/>
          <w:sz w:val="24"/>
          <w:szCs w:val="24"/>
          <w:lang w:val="en-IE" w:eastAsia="zh-CN"/>
        </w:rPr>
        <w:drawing>
          <wp:inline distT="0" distB="0" distL="0" distR="0" wp14:anchorId="4F63FE4F" wp14:editId="4A200141">
            <wp:extent cx="4114800" cy="3088883"/>
            <wp:effectExtent l="0" t="0" r="0" b="0"/>
            <wp:docPr id="11" name="Picture 11" descr="Image result for university of limeric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result for university of limerick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16620" cy="3090249"/>
                    </a:xfrm>
                    <a:prstGeom prst="rect">
                      <a:avLst/>
                    </a:prstGeom>
                    <a:noFill/>
                    <a:ln>
                      <a:noFill/>
                    </a:ln>
                  </pic:spPr>
                </pic:pic>
              </a:graphicData>
            </a:graphic>
          </wp:inline>
        </w:drawing>
      </w:r>
      <w:r w:rsidRPr="00327A81">
        <w:rPr>
          <w:rFonts w:ascii="Times New Roman" w:eastAsia="Times New Roman" w:hAnsi="Times New Roman" w:cs="Times New Roman"/>
          <w:sz w:val="24"/>
          <w:szCs w:val="24"/>
          <w:lang w:val="en-IE" w:eastAsia="zh-CN"/>
        </w:rPr>
        <w:fldChar w:fldCharType="end"/>
      </w:r>
    </w:p>
    <w:p w14:paraId="34617E42" w14:textId="0AD71C4E" w:rsidR="008178EC" w:rsidRDefault="007C09B8" w:rsidP="00327A81">
      <w:pPr>
        <w:jc w:val="center"/>
        <w:rPr>
          <w:rFonts w:ascii="Times New Roman" w:eastAsia="Times New Roman" w:hAnsi="Times New Roman" w:cs="Times New Roman"/>
          <w:sz w:val="24"/>
          <w:szCs w:val="24"/>
          <w:lang w:val="en-IE" w:eastAsia="zh-CN"/>
        </w:rPr>
      </w:pPr>
      <w:r>
        <w:rPr>
          <w:rFonts w:ascii="Times New Roman" w:eastAsia="Times New Roman" w:hAnsi="Times New Roman" w:cs="Times New Roman"/>
          <w:sz w:val="24"/>
          <w:szCs w:val="24"/>
          <w:lang w:val="en-IE" w:eastAsia="zh-CN"/>
        </w:rPr>
        <w:t>Interim Report</w:t>
      </w:r>
    </w:p>
    <w:p w14:paraId="79658180" w14:textId="0E0DC1E7" w:rsidR="007C09B8" w:rsidRDefault="007C09B8" w:rsidP="00327A81">
      <w:pPr>
        <w:jc w:val="center"/>
        <w:rPr>
          <w:rFonts w:ascii="Times New Roman" w:eastAsia="Times New Roman" w:hAnsi="Times New Roman" w:cs="Times New Roman"/>
          <w:sz w:val="24"/>
          <w:szCs w:val="24"/>
          <w:lang w:val="en-IE" w:eastAsia="zh-CN"/>
        </w:rPr>
      </w:pPr>
      <w:r>
        <w:rPr>
          <w:rFonts w:ascii="Times New Roman" w:eastAsia="Times New Roman" w:hAnsi="Times New Roman" w:cs="Times New Roman"/>
          <w:sz w:val="24"/>
          <w:szCs w:val="24"/>
          <w:lang w:val="en-IE" w:eastAsia="zh-CN"/>
        </w:rPr>
        <w:t>Niall Dillane</w:t>
      </w:r>
    </w:p>
    <w:p w14:paraId="39A8DDBD" w14:textId="33735306" w:rsidR="007C09B8" w:rsidRDefault="007C09B8" w:rsidP="00327A81">
      <w:pPr>
        <w:jc w:val="center"/>
        <w:rPr>
          <w:rFonts w:ascii="Times New Roman" w:eastAsia="Times New Roman" w:hAnsi="Times New Roman" w:cs="Times New Roman"/>
          <w:sz w:val="24"/>
          <w:szCs w:val="24"/>
          <w:lang w:val="en-IE" w:eastAsia="zh-CN"/>
        </w:rPr>
      </w:pPr>
      <w:r>
        <w:rPr>
          <w:rFonts w:ascii="Times New Roman" w:eastAsia="Times New Roman" w:hAnsi="Times New Roman" w:cs="Times New Roman"/>
          <w:sz w:val="24"/>
          <w:szCs w:val="24"/>
          <w:lang w:val="en-IE" w:eastAsia="zh-CN"/>
        </w:rPr>
        <w:t>13132911</w:t>
      </w:r>
    </w:p>
    <w:p w14:paraId="6A44DCD4" w14:textId="0C3D4474" w:rsidR="00197ECA" w:rsidRDefault="00197ECA" w:rsidP="00327A81">
      <w:pPr>
        <w:jc w:val="center"/>
        <w:rPr>
          <w:rFonts w:ascii="Times New Roman" w:eastAsia="Times New Roman" w:hAnsi="Times New Roman" w:cs="Times New Roman"/>
          <w:sz w:val="24"/>
          <w:szCs w:val="24"/>
          <w:lang w:val="en-IE" w:eastAsia="zh-CN"/>
        </w:rPr>
      </w:pPr>
      <w:r>
        <w:rPr>
          <w:rFonts w:ascii="Times New Roman" w:eastAsia="Times New Roman" w:hAnsi="Times New Roman" w:cs="Times New Roman"/>
          <w:sz w:val="24"/>
          <w:szCs w:val="24"/>
          <w:lang w:val="en-IE" w:eastAsia="zh-CN"/>
        </w:rPr>
        <w:t>LM051 Computer Systems</w:t>
      </w:r>
    </w:p>
    <w:p w14:paraId="65D53809" w14:textId="5B0F7589" w:rsidR="007C09B8" w:rsidRDefault="007C09B8" w:rsidP="00327A81">
      <w:pPr>
        <w:jc w:val="center"/>
        <w:rPr>
          <w:rFonts w:ascii="Times New Roman" w:eastAsia="Times New Roman" w:hAnsi="Times New Roman" w:cs="Times New Roman"/>
          <w:sz w:val="24"/>
          <w:szCs w:val="24"/>
          <w:lang w:val="en-IE" w:eastAsia="zh-CN"/>
        </w:rPr>
      </w:pPr>
      <w:r>
        <w:rPr>
          <w:rFonts w:ascii="Times New Roman" w:eastAsia="Times New Roman" w:hAnsi="Times New Roman" w:cs="Times New Roman"/>
          <w:sz w:val="24"/>
          <w:szCs w:val="24"/>
          <w:lang w:val="en-IE" w:eastAsia="zh-CN"/>
        </w:rPr>
        <w:t xml:space="preserve">Procedural Story Generation </w:t>
      </w:r>
      <w:r w:rsidR="00226075">
        <w:rPr>
          <w:rFonts w:ascii="Times New Roman" w:eastAsia="Times New Roman" w:hAnsi="Times New Roman" w:cs="Times New Roman"/>
          <w:sz w:val="24"/>
          <w:szCs w:val="24"/>
          <w:lang w:val="en-IE" w:eastAsia="zh-CN"/>
        </w:rPr>
        <w:t>with</w:t>
      </w:r>
      <w:r>
        <w:rPr>
          <w:rFonts w:ascii="Times New Roman" w:eastAsia="Times New Roman" w:hAnsi="Times New Roman" w:cs="Times New Roman"/>
          <w:sz w:val="24"/>
          <w:szCs w:val="24"/>
          <w:lang w:val="en-IE" w:eastAsia="zh-CN"/>
        </w:rPr>
        <w:t xml:space="preserve"> Transformers</w:t>
      </w:r>
    </w:p>
    <w:p w14:paraId="6982676E" w14:textId="0638E734" w:rsidR="007C09B8" w:rsidRDefault="00197ECA" w:rsidP="00327A81">
      <w:pPr>
        <w:jc w:val="center"/>
        <w:rPr>
          <w:rFonts w:ascii="Times New Roman" w:eastAsia="Times New Roman" w:hAnsi="Times New Roman" w:cs="Times New Roman"/>
          <w:sz w:val="24"/>
          <w:szCs w:val="24"/>
          <w:lang w:val="en-IE" w:eastAsia="zh-CN"/>
        </w:rPr>
      </w:pPr>
      <w:r>
        <w:rPr>
          <w:rFonts w:ascii="Times New Roman" w:eastAsia="Times New Roman" w:hAnsi="Times New Roman" w:cs="Times New Roman"/>
          <w:sz w:val="24"/>
          <w:szCs w:val="24"/>
          <w:lang w:val="en-IE" w:eastAsia="zh-CN"/>
        </w:rPr>
        <w:t>Supervisor: James Patten</w:t>
      </w:r>
    </w:p>
    <w:p w14:paraId="04D33D62" w14:textId="48DCEB50" w:rsidR="00327A81" w:rsidRPr="00327A81" w:rsidRDefault="00F56327" w:rsidP="00327A81">
      <w:pPr>
        <w:jc w:val="center"/>
        <w:rPr>
          <w:rFonts w:ascii="Times New Roman" w:eastAsia="Times New Roman" w:hAnsi="Times New Roman" w:cs="Times New Roman"/>
          <w:sz w:val="24"/>
          <w:szCs w:val="24"/>
          <w:lang w:val="en-IE" w:eastAsia="zh-CN"/>
        </w:rPr>
      </w:pPr>
      <w:r>
        <w:rPr>
          <w:rStyle w:val="IOPTitleChar"/>
          <w:b w:val="0"/>
        </w:rPr>
        <w:br w:type="page"/>
      </w:r>
    </w:p>
    <w:p w14:paraId="451876F9" w14:textId="36E6814A" w:rsidR="00F56327" w:rsidRPr="00327A81" w:rsidRDefault="00F56327" w:rsidP="00327A81">
      <w:pPr>
        <w:pStyle w:val="IOPText"/>
        <w:rPr>
          <w:rStyle w:val="IOPTitleChar"/>
          <w:b w:val="0"/>
          <w:sz w:val="24"/>
          <w:szCs w:val="24"/>
        </w:rPr>
      </w:pPr>
    </w:p>
    <w:p w14:paraId="4C34BBA1" w14:textId="46F9DA9B" w:rsidR="00CF5FA0" w:rsidRDefault="00CF5FA0">
      <w:pPr>
        <w:pStyle w:val="TOC1"/>
        <w:tabs>
          <w:tab w:val="right" w:leader="underscore" w:pos="8493"/>
        </w:tabs>
        <w:rPr>
          <w:rFonts w:eastAsiaTheme="minorEastAsia"/>
          <w:b w:val="0"/>
          <w:bCs w:val="0"/>
          <w:i w:val="0"/>
          <w:iCs w:val="0"/>
          <w:noProof/>
          <w:lang w:val="en-IE" w:eastAsia="zh-CN"/>
        </w:rPr>
      </w:pPr>
      <w:r>
        <w:rPr>
          <w:rStyle w:val="IOPTitleChar"/>
          <w:b/>
        </w:rPr>
        <w:fldChar w:fldCharType="begin"/>
      </w:r>
      <w:r>
        <w:rPr>
          <w:rStyle w:val="IOPTitleChar"/>
          <w:b/>
        </w:rPr>
        <w:instrText xml:space="preserve"> TOC \h \z \t "IOPH1,1,IOPH2,2,IOPH3,3" </w:instrText>
      </w:r>
      <w:r>
        <w:rPr>
          <w:rStyle w:val="IOPTitleChar"/>
          <w:b/>
        </w:rPr>
        <w:fldChar w:fldCharType="separate"/>
      </w:r>
      <w:hyperlink w:anchor="_Toc28862536" w:history="1">
        <w:r w:rsidRPr="002C5282">
          <w:rPr>
            <w:rStyle w:val="Hyperlink"/>
            <w:noProof/>
          </w:rPr>
          <w:t>Abstract</w:t>
        </w:r>
        <w:r>
          <w:rPr>
            <w:noProof/>
            <w:webHidden/>
          </w:rPr>
          <w:tab/>
        </w:r>
        <w:r>
          <w:rPr>
            <w:noProof/>
            <w:webHidden/>
          </w:rPr>
          <w:fldChar w:fldCharType="begin"/>
        </w:r>
        <w:r>
          <w:rPr>
            <w:noProof/>
            <w:webHidden/>
          </w:rPr>
          <w:instrText xml:space="preserve"> PAGEREF _Toc28862536 \h </w:instrText>
        </w:r>
        <w:r>
          <w:rPr>
            <w:noProof/>
            <w:webHidden/>
          </w:rPr>
        </w:r>
        <w:r>
          <w:rPr>
            <w:noProof/>
            <w:webHidden/>
          </w:rPr>
          <w:fldChar w:fldCharType="separate"/>
        </w:r>
        <w:r>
          <w:rPr>
            <w:noProof/>
            <w:webHidden/>
          </w:rPr>
          <w:t>3</w:t>
        </w:r>
        <w:r>
          <w:rPr>
            <w:noProof/>
            <w:webHidden/>
          </w:rPr>
          <w:fldChar w:fldCharType="end"/>
        </w:r>
      </w:hyperlink>
    </w:p>
    <w:p w14:paraId="1E0EFD69" w14:textId="20E53784" w:rsidR="00CF5FA0" w:rsidRDefault="00770EFF">
      <w:pPr>
        <w:pStyle w:val="TOC1"/>
        <w:tabs>
          <w:tab w:val="right" w:leader="underscore" w:pos="8493"/>
        </w:tabs>
        <w:rPr>
          <w:rFonts w:eastAsiaTheme="minorEastAsia"/>
          <w:b w:val="0"/>
          <w:bCs w:val="0"/>
          <w:i w:val="0"/>
          <w:iCs w:val="0"/>
          <w:noProof/>
          <w:lang w:val="en-IE" w:eastAsia="zh-CN"/>
        </w:rPr>
      </w:pPr>
      <w:hyperlink w:anchor="_Toc28862537" w:history="1">
        <w:r w:rsidR="00CF5FA0" w:rsidRPr="002C5282">
          <w:rPr>
            <w:rStyle w:val="Hyperlink"/>
            <w:noProof/>
          </w:rPr>
          <w:t>1. Introduction</w:t>
        </w:r>
        <w:r w:rsidR="00CF5FA0">
          <w:rPr>
            <w:noProof/>
            <w:webHidden/>
          </w:rPr>
          <w:tab/>
        </w:r>
        <w:r w:rsidR="00CF5FA0">
          <w:rPr>
            <w:noProof/>
            <w:webHidden/>
          </w:rPr>
          <w:fldChar w:fldCharType="begin"/>
        </w:r>
        <w:r w:rsidR="00CF5FA0">
          <w:rPr>
            <w:noProof/>
            <w:webHidden/>
          </w:rPr>
          <w:instrText xml:space="preserve"> PAGEREF _Toc28862537 \h </w:instrText>
        </w:r>
        <w:r w:rsidR="00CF5FA0">
          <w:rPr>
            <w:noProof/>
            <w:webHidden/>
          </w:rPr>
        </w:r>
        <w:r w:rsidR="00CF5FA0">
          <w:rPr>
            <w:noProof/>
            <w:webHidden/>
          </w:rPr>
          <w:fldChar w:fldCharType="separate"/>
        </w:r>
        <w:r w:rsidR="00CF5FA0">
          <w:rPr>
            <w:noProof/>
            <w:webHidden/>
          </w:rPr>
          <w:t>4</w:t>
        </w:r>
        <w:r w:rsidR="00CF5FA0">
          <w:rPr>
            <w:noProof/>
            <w:webHidden/>
          </w:rPr>
          <w:fldChar w:fldCharType="end"/>
        </w:r>
      </w:hyperlink>
    </w:p>
    <w:p w14:paraId="401C6A87" w14:textId="40A5185E" w:rsidR="00CF5FA0" w:rsidRDefault="00770EFF">
      <w:pPr>
        <w:pStyle w:val="TOC1"/>
        <w:tabs>
          <w:tab w:val="right" w:leader="underscore" w:pos="8493"/>
        </w:tabs>
        <w:rPr>
          <w:rFonts w:eastAsiaTheme="minorEastAsia"/>
          <w:b w:val="0"/>
          <w:bCs w:val="0"/>
          <w:i w:val="0"/>
          <w:iCs w:val="0"/>
          <w:noProof/>
          <w:lang w:val="en-IE" w:eastAsia="zh-CN"/>
        </w:rPr>
      </w:pPr>
      <w:hyperlink w:anchor="_Toc28862538" w:history="1">
        <w:r w:rsidR="00CF5FA0" w:rsidRPr="002C5282">
          <w:rPr>
            <w:rStyle w:val="Hyperlink"/>
            <w:noProof/>
          </w:rPr>
          <w:t>2. Good Stories</w:t>
        </w:r>
        <w:r w:rsidR="00CF5FA0">
          <w:rPr>
            <w:noProof/>
            <w:webHidden/>
          </w:rPr>
          <w:tab/>
        </w:r>
        <w:r w:rsidR="00CF5FA0">
          <w:rPr>
            <w:noProof/>
            <w:webHidden/>
          </w:rPr>
          <w:fldChar w:fldCharType="begin"/>
        </w:r>
        <w:r w:rsidR="00CF5FA0">
          <w:rPr>
            <w:noProof/>
            <w:webHidden/>
          </w:rPr>
          <w:instrText xml:space="preserve"> PAGEREF _Toc28862538 \h </w:instrText>
        </w:r>
        <w:r w:rsidR="00CF5FA0">
          <w:rPr>
            <w:noProof/>
            <w:webHidden/>
          </w:rPr>
        </w:r>
        <w:r w:rsidR="00CF5FA0">
          <w:rPr>
            <w:noProof/>
            <w:webHidden/>
          </w:rPr>
          <w:fldChar w:fldCharType="separate"/>
        </w:r>
        <w:r w:rsidR="00CF5FA0">
          <w:rPr>
            <w:noProof/>
            <w:webHidden/>
          </w:rPr>
          <w:t>4</w:t>
        </w:r>
        <w:r w:rsidR="00CF5FA0">
          <w:rPr>
            <w:noProof/>
            <w:webHidden/>
          </w:rPr>
          <w:fldChar w:fldCharType="end"/>
        </w:r>
      </w:hyperlink>
    </w:p>
    <w:p w14:paraId="1D2F9E87" w14:textId="17C3C8A3" w:rsidR="00CF5FA0" w:rsidRDefault="00770EFF">
      <w:pPr>
        <w:pStyle w:val="TOC2"/>
        <w:tabs>
          <w:tab w:val="right" w:leader="underscore" w:pos="8493"/>
        </w:tabs>
        <w:rPr>
          <w:rFonts w:eastAsiaTheme="minorEastAsia"/>
          <w:b w:val="0"/>
          <w:bCs w:val="0"/>
          <w:noProof/>
          <w:sz w:val="24"/>
          <w:szCs w:val="24"/>
          <w:lang w:val="en-IE" w:eastAsia="zh-CN"/>
        </w:rPr>
      </w:pPr>
      <w:hyperlink w:anchor="_Toc28862539" w:history="1">
        <w:r w:rsidR="00CF5FA0" w:rsidRPr="002C5282">
          <w:rPr>
            <w:rStyle w:val="Hyperlink"/>
            <w:noProof/>
          </w:rPr>
          <w:t>2.1 Structure</w:t>
        </w:r>
        <w:r w:rsidR="00CF5FA0">
          <w:rPr>
            <w:noProof/>
            <w:webHidden/>
          </w:rPr>
          <w:tab/>
        </w:r>
        <w:r w:rsidR="00CF5FA0">
          <w:rPr>
            <w:noProof/>
            <w:webHidden/>
          </w:rPr>
          <w:fldChar w:fldCharType="begin"/>
        </w:r>
        <w:r w:rsidR="00CF5FA0">
          <w:rPr>
            <w:noProof/>
            <w:webHidden/>
          </w:rPr>
          <w:instrText xml:space="preserve"> PAGEREF _Toc28862539 \h </w:instrText>
        </w:r>
        <w:r w:rsidR="00CF5FA0">
          <w:rPr>
            <w:noProof/>
            <w:webHidden/>
          </w:rPr>
        </w:r>
        <w:r w:rsidR="00CF5FA0">
          <w:rPr>
            <w:noProof/>
            <w:webHidden/>
          </w:rPr>
          <w:fldChar w:fldCharType="separate"/>
        </w:r>
        <w:r w:rsidR="00CF5FA0">
          <w:rPr>
            <w:noProof/>
            <w:webHidden/>
          </w:rPr>
          <w:t>4</w:t>
        </w:r>
        <w:r w:rsidR="00CF5FA0">
          <w:rPr>
            <w:noProof/>
            <w:webHidden/>
          </w:rPr>
          <w:fldChar w:fldCharType="end"/>
        </w:r>
      </w:hyperlink>
    </w:p>
    <w:p w14:paraId="46E16095" w14:textId="5ECB2E55" w:rsidR="00CF5FA0" w:rsidRDefault="00770EFF">
      <w:pPr>
        <w:pStyle w:val="TOC2"/>
        <w:tabs>
          <w:tab w:val="right" w:leader="underscore" w:pos="8493"/>
        </w:tabs>
        <w:rPr>
          <w:rFonts w:eastAsiaTheme="minorEastAsia"/>
          <w:b w:val="0"/>
          <w:bCs w:val="0"/>
          <w:noProof/>
          <w:sz w:val="24"/>
          <w:szCs w:val="24"/>
          <w:lang w:val="en-IE" w:eastAsia="zh-CN"/>
        </w:rPr>
      </w:pPr>
      <w:hyperlink w:anchor="_Toc28862540" w:history="1">
        <w:r w:rsidR="00CF5FA0" w:rsidRPr="002C5282">
          <w:rPr>
            <w:rStyle w:val="Hyperlink"/>
            <w:noProof/>
          </w:rPr>
          <w:t>2.2 Elements</w:t>
        </w:r>
        <w:r w:rsidR="00CF5FA0">
          <w:rPr>
            <w:noProof/>
            <w:webHidden/>
          </w:rPr>
          <w:tab/>
        </w:r>
        <w:r w:rsidR="00CF5FA0">
          <w:rPr>
            <w:noProof/>
            <w:webHidden/>
          </w:rPr>
          <w:fldChar w:fldCharType="begin"/>
        </w:r>
        <w:r w:rsidR="00CF5FA0">
          <w:rPr>
            <w:noProof/>
            <w:webHidden/>
          </w:rPr>
          <w:instrText xml:space="preserve"> PAGEREF _Toc28862540 \h </w:instrText>
        </w:r>
        <w:r w:rsidR="00CF5FA0">
          <w:rPr>
            <w:noProof/>
            <w:webHidden/>
          </w:rPr>
        </w:r>
        <w:r w:rsidR="00CF5FA0">
          <w:rPr>
            <w:noProof/>
            <w:webHidden/>
          </w:rPr>
          <w:fldChar w:fldCharType="separate"/>
        </w:r>
        <w:r w:rsidR="00CF5FA0">
          <w:rPr>
            <w:noProof/>
            <w:webHidden/>
          </w:rPr>
          <w:t>5</w:t>
        </w:r>
        <w:r w:rsidR="00CF5FA0">
          <w:rPr>
            <w:noProof/>
            <w:webHidden/>
          </w:rPr>
          <w:fldChar w:fldCharType="end"/>
        </w:r>
      </w:hyperlink>
    </w:p>
    <w:p w14:paraId="4F430F2B" w14:textId="15EA92F6" w:rsidR="00CF5FA0" w:rsidRDefault="00770EFF">
      <w:pPr>
        <w:pStyle w:val="TOC2"/>
        <w:tabs>
          <w:tab w:val="right" w:leader="underscore" w:pos="8493"/>
        </w:tabs>
        <w:rPr>
          <w:rFonts w:eastAsiaTheme="minorEastAsia"/>
          <w:b w:val="0"/>
          <w:bCs w:val="0"/>
          <w:noProof/>
          <w:sz w:val="24"/>
          <w:szCs w:val="24"/>
          <w:lang w:val="en-IE" w:eastAsia="zh-CN"/>
        </w:rPr>
      </w:pPr>
      <w:hyperlink w:anchor="_Toc28862541" w:history="1">
        <w:r w:rsidR="00CF5FA0" w:rsidRPr="002C5282">
          <w:rPr>
            <w:rStyle w:val="Hyperlink"/>
            <w:noProof/>
          </w:rPr>
          <w:t>2.3 Drafting</w:t>
        </w:r>
        <w:r w:rsidR="00CF5FA0">
          <w:rPr>
            <w:noProof/>
            <w:webHidden/>
          </w:rPr>
          <w:tab/>
        </w:r>
        <w:r w:rsidR="00CF5FA0">
          <w:rPr>
            <w:noProof/>
            <w:webHidden/>
          </w:rPr>
          <w:fldChar w:fldCharType="begin"/>
        </w:r>
        <w:r w:rsidR="00CF5FA0">
          <w:rPr>
            <w:noProof/>
            <w:webHidden/>
          </w:rPr>
          <w:instrText xml:space="preserve"> PAGEREF _Toc28862541 \h </w:instrText>
        </w:r>
        <w:r w:rsidR="00CF5FA0">
          <w:rPr>
            <w:noProof/>
            <w:webHidden/>
          </w:rPr>
        </w:r>
        <w:r w:rsidR="00CF5FA0">
          <w:rPr>
            <w:noProof/>
            <w:webHidden/>
          </w:rPr>
          <w:fldChar w:fldCharType="separate"/>
        </w:r>
        <w:r w:rsidR="00CF5FA0">
          <w:rPr>
            <w:noProof/>
            <w:webHidden/>
          </w:rPr>
          <w:t>6</w:t>
        </w:r>
        <w:r w:rsidR="00CF5FA0">
          <w:rPr>
            <w:noProof/>
            <w:webHidden/>
          </w:rPr>
          <w:fldChar w:fldCharType="end"/>
        </w:r>
      </w:hyperlink>
    </w:p>
    <w:p w14:paraId="5AA9B2B2" w14:textId="2941B68B" w:rsidR="00CF5FA0" w:rsidRDefault="00770EFF">
      <w:pPr>
        <w:pStyle w:val="TOC2"/>
        <w:tabs>
          <w:tab w:val="right" w:leader="underscore" w:pos="8493"/>
        </w:tabs>
        <w:rPr>
          <w:rFonts w:eastAsiaTheme="minorEastAsia"/>
          <w:b w:val="0"/>
          <w:bCs w:val="0"/>
          <w:noProof/>
          <w:sz w:val="24"/>
          <w:szCs w:val="24"/>
          <w:lang w:val="en-IE" w:eastAsia="zh-CN"/>
        </w:rPr>
      </w:pPr>
      <w:hyperlink w:anchor="_Toc28862542" w:history="1">
        <w:r w:rsidR="00CF5FA0" w:rsidRPr="002C5282">
          <w:rPr>
            <w:rStyle w:val="Hyperlink"/>
            <w:noProof/>
          </w:rPr>
          <w:t>2.4 Evaluation</w:t>
        </w:r>
        <w:r w:rsidR="00CF5FA0">
          <w:rPr>
            <w:noProof/>
            <w:webHidden/>
          </w:rPr>
          <w:tab/>
        </w:r>
        <w:r w:rsidR="00CF5FA0">
          <w:rPr>
            <w:noProof/>
            <w:webHidden/>
          </w:rPr>
          <w:fldChar w:fldCharType="begin"/>
        </w:r>
        <w:r w:rsidR="00CF5FA0">
          <w:rPr>
            <w:noProof/>
            <w:webHidden/>
          </w:rPr>
          <w:instrText xml:space="preserve"> PAGEREF _Toc28862542 \h </w:instrText>
        </w:r>
        <w:r w:rsidR="00CF5FA0">
          <w:rPr>
            <w:noProof/>
            <w:webHidden/>
          </w:rPr>
        </w:r>
        <w:r w:rsidR="00CF5FA0">
          <w:rPr>
            <w:noProof/>
            <w:webHidden/>
          </w:rPr>
          <w:fldChar w:fldCharType="separate"/>
        </w:r>
        <w:r w:rsidR="00CF5FA0">
          <w:rPr>
            <w:noProof/>
            <w:webHidden/>
          </w:rPr>
          <w:t>6</w:t>
        </w:r>
        <w:r w:rsidR="00CF5FA0">
          <w:rPr>
            <w:noProof/>
            <w:webHidden/>
          </w:rPr>
          <w:fldChar w:fldCharType="end"/>
        </w:r>
      </w:hyperlink>
    </w:p>
    <w:p w14:paraId="3B393AD8" w14:textId="18C77D98" w:rsidR="00CF5FA0" w:rsidRDefault="00770EFF">
      <w:pPr>
        <w:pStyle w:val="TOC1"/>
        <w:tabs>
          <w:tab w:val="right" w:leader="underscore" w:pos="8493"/>
        </w:tabs>
        <w:rPr>
          <w:rFonts w:eastAsiaTheme="minorEastAsia"/>
          <w:b w:val="0"/>
          <w:bCs w:val="0"/>
          <w:i w:val="0"/>
          <w:iCs w:val="0"/>
          <w:noProof/>
          <w:lang w:val="en-IE" w:eastAsia="zh-CN"/>
        </w:rPr>
      </w:pPr>
      <w:hyperlink w:anchor="_Toc28862543" w:history="1">
        <w:r w:rsidR="00CF5FA0" w:rsidRPr="002C5282">
          <w:rPr>
            <w:rStyle w:val="Hyperlink"/>
            <w:noProof/>
          </w:rPr>
          <w:t>3. Technology</w:t>
        </w:r>
        <w:r w:rsidR="00CF5FA0">
          <w:rPr>
            <w:noProof/>
            <w:webHidden/>
          </w:rPr>
          <w:tab/>
        </w:r>
        <w:r w:rsidR="00CF5FA0">
          <w:rPr>
            <w:noProof/>
            <w:webHidden/>
          </w:rPr>
          <w:fldChar w:fldCharType="begin"/>
        </w:r>
        <w:r w:rsidR="00CF5FA0">
          <w:rPr>
            <w:noProof/>
            <w:webHidden/>
          </w:rPr>
          <w:instrText xml:space="preserve"> PAGEREF _Toc28862543 \h </w:instrText>
        </w:r>
        <w:r w:rsidR="00CF5FA0">
          <w:rPr>
            <w:noProof/>
            <w:webHidden/>
          </w:rPr>
        </w:r>
        <w:r w:rsidR="00CF5FA0">
          <w:rPr>
            <w:noProof/>
            <w:webHidden/>
          </w:rPr>
          <w:fldChar w:fldCharType="separate"/>
        </w:r>
        <w:r w:rsidR="00CF5FA0">
          <w:rPr>
            <w:noProof/>
            <w:webHidden/>
          </w:rPr>
          <w:t>6</w:t>
        </w:r>
        <w:r w:rsidR="00CF5FA0">
          <w:rPr>
            <w:noProof/>
            <w:webHidden/>
          </w:rPr>
          <w:fldChar w:fldCharType="end"/>
        </w:r>
      </w:hyperlink>
    </w:p>
    <w:p w14:paraId="1D9344B1" w14:textId="2621E275" w:rsidR="00CF5FA0" w:rsidRDefault="00770EFF">
      <w:pPr>
        <w:pStyle w:val="TOC2"/>
        <w:tabs>
          <w:tab w:val="right" w:leader="underscore" w:pos="8493"/>
        </w:tabs>
        <w:rPr>
          <w:rFonts w:eastAsiaTheme="minorEastAsia"/>
          <w:b w:val="0"/>
          <w:bCs w:val="0"/>
          <w:noProof/>
          <w:sz w:val="24"/>
          <w:szCs w:val="24"/>
          <w:lang w:val="en-IE" w:eastAsia="zh-CN"/>
        </w:rPr>
      </w:pPr>
      <w:hyperlink w:anchor="_Toc28862544" w:history="1">
        <w:r w:rsidR="00CF5FA0" w:rsidRPr="002C5282">
          <w:rPr>
            <w:rStyle w:val="Hyperlink"/>
            <w:noProof/>
          </w:rPr>
          <w:t>3.1 Neural Networks</w:t>
        </w:r>
        <w:r w:rsidR="00CF5FA0">
          <w:rPr>
            <w:noProof/>
            <w:webHidden/>
          </w:rPr>
          <w:tab/>
        </w:r>
        <w:r w:rsidR="00CF5FA0">
          <w:rPr>
            <w:noProof/>
            <w:webHidden/>
          </w:rPr>
          <w:fldChar w:fldCharType="begin"/>
        </w:r>
        <w:r w:rsidR="00CF5FA0">
          <w:rPr>
            <w:noProof/>
            <w:webHidden/>
          </w:rPr>
          <w:instrText xml:space="preserve"> PAGEREF _Toc28862544 \h </w:instrText>
        </w:r>
        <w:r w:rsidR="00CF5FA0">
          <w:rPr>
            <w:noProof/>
            <w:webHidden/>
          </w:rPr>
        </w:r>
        <w:r w:rsidR="00CF5FA0">
          <w:rPr>
            <w:noProof/>
            <w:webHidden/>
          </w:rPr>
          <w:fldChar w:fldCharType="separate"/>
        </w:r>
        <w:r w:rsidR="00CF5FA0">
          <w:rPr>
            <w:noProof/>
            <w:webHidden/>
          </w:rPr>
          <w:t>6</w:t>
        </w:r>
        <w:r w:rsidR="00CF5FA0">
          <w:rPr>
            <w:noProof/>
            <w:webHidden/>
          </w:rPr>
          <w:fldChar w:fldCharType="end"/>
        </w:r>
      </w:hyperlink>
    </w:p>
    <w:p w14:paraId="35BEF412" w14:textId="657BD40D" w:rsidR="00CF5FA0" w:rsidRDefault="00770EFF">
      <w:pPr>
        <w:pStyle w:val="TOC2"/>
        <w:tabs>
          <w:tab w:val="right" w:leader="underscore" w:pos="8493"/>
        </w:tabs>
        <w:rPr>
          <w:rFonts w:eastAsiaTheme="minorEastAsia"/>
          <w:b w:val="0"/>
          <w:bCs w:val="0"/>
          <w:noProof/>
          <w:sz w:val="24"/>
          <w:szCs w:val="24"/>
          <w:lang w:val="en-IE" w:eastAsia="zh-CN"/>
        </w:rPr>
      </w:pPr>
      <w:hyperlink w:anchor="_Toc28862545" w:history="1">
        <w:r w:rsidR="00CF5FA0" w:rsidRPr="002C5282">
          <w:rPr>
            <w:rStyle w:val="Hyperlink"/>
            <w:noProof/>
          </w:rPr>
          <w:t>3.2 Transformers</w:t>
        </w:r>
        <w:r w:rsidR="00CF5FA0">
          <w:rPr>
            <w:noProof/>
            <w:webHidden/>
          </w:rPr>
          <w:tab/>
        </w:r>
        <w:r w:rsidR="00CF5FA0">
          <w:rPr>
            <w:noProof/>
            <w:webHidden/>
          </w:rPr>
          <w:fldChar w:fldCharType="begin"/>
        </w:r>
        <w:r w:rsidR="00CF5FA0">
          <w:rPr>
            <w:noProof/>
            <w:webHidden/>
          </w:rPr>
          <w:instrText xml:space="preserve"> PAGEREF _Toc28862545 \h </w:instrText>
        </w:r>
        <w:r w:rsidR="00CF5FA0">
          <w:rPr>
            <w:noProof/>
            <w:webHidden/>
          </w:rPr>
        </w:r>
        <w:r w:rsidR="00CF5FA0">
          <w:rPr>
            <w:noProof/>
            <w:webHidden/>
          </w:rPr>
          <w:fldChar w:fldCharType="separate"/>
        </w:r>
        <w:r w:rsidR="00CF5FA0">
          <w:rPr>
            <w:noProof/>
            <w:webHidden/>
          </w:rPr>
          <w:t>8</w:t>
        </w:r>
        <w:r w:rsidR="00CF5FA0">
          <w:rPr>
            <w:noProof/>
            <w:webHidden/>
          </w:rPr>
          <w:fldChar w:fldCharType="end"/>
        </w:r>
      </w:hyperlink>
    </w:p>
    <w:p w14:paraId="79A63219" w14:textId="0FC849F8" w:rsidR="00CF5FA0" w:rsidRDefault="00770EFF">
      <w:pPr>
        <w:pStyle w:val="TOC2"/>
        <w:tabs>
          <w:tab w:val="right" w:leader="underscore" w:pos="8493"/>
        </w:tabs>
        <w:rPr>
          <w:rFonts w:eastAsiaTheme="minorEastAsia"/>
          <w:b w:val="0"/>
          <w:bCs w:val="0"/>
          <w:noProof/>
          <w:sz w:val="24"/>
          <w:szCs w:val="24"/>
          <w:lang w:val="en-IE" w:eastAsia="zh-CN"/>
        </w:rPr>
      </w:pPr>
      <w:hyperlink w:anchor="_Toc28862546" w:history="1">
        <w:r w:rsidR="00CF5FA0" w:rsidRPr="002C5282">
          <w:rPr>
            <w:rStyle w:val="Hyperlink"/>
            <w:noProof/>
          </w:rPr>
          <w:t>3.3 Language and Environment</w:t>
        </w:r>
        <w:r w:rsidR="00CF5FA0">
          <w:rPr>
            <w:noProof/>
            <w:webHidden/>
          </w:rPr>
          <w:tab/>
        </w:r>
        <w:r w:rsidR="00CF5FA0">
          <w:rPr>
            <w:noProof/>
            <w:webHidden/>
          </w:rPr>
          <w:fldChar w:fldCharType="begin"/>
        </w:r>
        <w:r w:rsidR="00CF5FA0">
          <w:rPr>
            <w:noProof/>
            <w:webHidden/>
          </w:rPr>
          <w:instrText xml:space="preserve"> PAGEREF _Toc28862546 \h </w:instrText>
        </w:r>
        <w:r w:rsidR="00CF5FA0">
          <w:rPr>
            <w:noProof/>
            <w:webHidden/>
          </w:rPr>
        </w:r>
        <w:r w:rsidR="00CF5FA0">
          <w:rPr>
            <w:noProof/>
            <w:webHidden/>
          </w:rPr>
          <w:fldChar w:fldCharType="separate"/>
        </w:r>
        <w:r w:rsidR="00CF5FA0">
          <w:rPr>
            <w:noProof/>
            <w:webHidden/>
          </w:rPr>
          <w:t>9</w:t>
        </w:r>
        <w:r w:rsidR="00CF5FA0">
          <w:rPr>
            <w:noProof/>
            <w:webHidden/>
          </w:rPr>
          <w:fldChar w:fldCharType="end"/>
        </w:r>
      </w:hyperlink>
    </w:p>
    <w:p w14:paraId="77DCE7EF" w14:textId="63978DDF" w:rsidR="00CF5FA0" w:rsidRDefault="00770EFF">
      <w:pPr>
        <w:pStyle w:val="TOC1"/>
        <w:tabs>
          <w:tab w:val="right" w:leader="underscore" w:pos="8493"/>
        </w:tabs>
        <w:rPr>
          <w:rFonts w:eastAsiaTheme="minorEastAsia"/>
          <w:b w:val="0"/>
          <w:bCs w:val="0"/>
          <w:i w:val="0"/>
          <w:iCs w:val="0"/>
          <w:noProof/>
          <w:lang w:val="en-IE" w:eastAsia="zh-CN"/>
        </w:rPr>
      </w:pPr>
      <w:hyperlink w:anchor="_Toc28862547" w:history="1">
        <w:r w:rsidR="00CF5FA0" w:rsidRPr="002C5282">
          <w:rPr>
            <w:rStyle w:val="Hyperlink"/>
            <w:noProof/>
          </w:rPr>
          <w:t>4. Training Data</w:t>
        </w:r>
        <w:r w:rsidR="00CF5FA0">
          <w:rPr>
            <w:noProof/>
            <w:webHidden/>
          </w:rPr>
          <w:tab/>
        </w:r>
        <w:r w:rsidR="00CF5FA0">
          <w:rPr>
            <w:noProof/>
            <w:webHidden/>
          </w:rPr>
          <w:fldChar w:fldCharType="begin"/>
        </w:r>
        <w:r w:rsidR="00CF5FA0">
          <w:rPr>
            <w:noProof/>
            <w:webHidden/>
          </w:rPr>
          <w:instrText xml:space="preserve"> PAGEREF _Toc28862547 \h </w:instrText>
        </w:r>
        <w:r w:rsidR="00CF5FA0">
          <w:rPr>
            <w:noProof/>
            <w:webHidden/>
          </w:rPr>
        </w:r>
        <w:r w:rsidR="00CF5FA0">
          <w:rPr>
            <w:noProof/>
            <w:webHidden/>
          </w:rPr>
          <w:fldChar w:fldCharType="separate"/>
        </w:r>
        <w:r w:rsidR="00CF5FA0">
          <w:rPr>
            <w:noProof/>
            <w:webHidden/>
          </w:rPr>
          <w:t>10</w:t>
        </w:r>
        <w:r w:rsidR="00CF5FA0">
          <w:rPr>
            <w:noProof/>
            <w:webHidden/>
          </w:rPr>
          <w:fldChar w:fldCharType="end"/>
        </w:r>
      </w:hyperlink>
    </w:p>
    <w:p w14:paraId="70BAA997" w14:textId="619CCBE6" w:rsidR="00CF5FA0" w:rsidRDefault="00770EFF">
      <w:pPr>
        <w:pStyle w:val="TOC2"/>
        <w:tabs>
          <w:tab w:val="right" w:leader="underscore" w:pos="8493"/>
        </w:tabs>
        <w:rPr>
          <w:rFonts w:eastAsiaTheme="minorEastAsia"/>
          <w:b w:val="0"/>
          <w:bCs w:val="0"/>
          <w:noProof/>
          <w:sz w:val="24"/>
          <w:szCs w:val="24"/>
          <w:lang w:val="en-IE" w:eastAsia="zh-CN"/>
        </w:rPr>
      </w:pPr>
      <w:hyperlink w:anchor="_Toc28862548" w:history="1">
        <w:r w:rsidR="00CF5FA0" w:rsidRPr="002C5282">
          <w:rPr>
            <w:rStyle w:val="Hyperlink"/>
            <w:noProof/>
          </w:rPr>
          <w:t>4.1 Supervised Learning</w:t>
        </w:r>
        <w:r w:rsidR="00CF5FA0">
          <w:rPr>
            <w:noProof/>
            <w:webHidden/>
          </w:rPr>
          <w:tab/>
        </w:r>
        <w:r w:rsidR="00CF5FA0">
          <w:rPr>
            <w:noProof/>
            <w:webHidden/>
          </w:rPr>
          <w:fldChar w:fldCharType="begin"/>
        </w:r>
        <w:r w:rsidR="00CF5FA0">
          <w:rPr>
            <w:noProof/>
            <w:webHidden/>
          </w:rPr>
          <w:instrText xml:space="preserve"> PAGEREF _Toc28862548 \h </w:instrText>
        </w:r>
        <w:r w:rsidR="00CF5FA0">
          <w:rPr>
            <w:noProof/>
            <w:webHidden/>
          </w:rPr>
        </w:r>
        <w:r w:rsidR="00CF5FA0">
          <w:rPr>
            <w:noProof/>
            <w:webHidden/>
          </w:rPr>
          <w:fldChar w:fldCharType="separate"/>
        </w:r>
        <w:r w:rsidR="00CF5FA0">
          <w:rPr>
            <w:noProof/>
            <w:webHidden/>
          </w:rPr>
          <w:t>10</w:t>
        </w:r>
        <w:r w:rsidR="00CF5FA0">
          <w:rPr>
            <w:noProof/>
            <w:webHidden/>
          </w:rPr>
          <w:fldChar w:fldCharType="end"/>
        </w:r>
      </w:hyperlink>
    </w:p>
    <w:p w14:paraId="44090A1B" w14:textId="7BEC3001" w:rsidR="00CF5FA0" w:rsidRDefault="00770EFF">
      <w:pPr>
        <w:pStyle w:val="TOC2"/>
        <w:tabs>
          <w:tab w:val="right" w:leader="underscore" w:pos="8493"/>
        </w:tabs>
        <w:rPr>
          <w:rFonts w:eastAsiaTheme="minorEastAsia"/>
          <w:b w:val="0"/>
          <w:bCs w:val="0"/>
          <w:noProof/>
          <w:sz w:val="24"/>
          <w:szCs w:val="24"/>
          <w:lang w:val="en-IE" w:eastAsia="zh-CN"/>
        </w:rPr>
      </w:pPr>
      <w:hyperlink w:anchor="_Toc28862549" w:history="1">
        <w:r w:rsidR="00CF5FA0" w:rsidRPr="002C5282">
          <w:rPr>
            <w:rStyle w:val="Hyperlink"/>
            <w:noProof/>
          </w:rPr>
          <w:t>4.2 Unsupervised Learning</w:t>
        </w:r>
        <w:r w:rsidR="00CF5FA0">
          <w:rPr>
            <w:noProof/>
            <w:webHidden/>
          </w:rPr>
          <w:tab/>
        </w:r>
        <w:r w:rsidR="00CF5FA0">
          <w:rPr>
            <w:noProof/>
            <w:webHidden/>
          </w:rPr>
          <w:fldChar w:fldCharType="begin"/>
        </w:r>
        <w:r w:rsidR="00CF5FA0">
          <w:rPr>
            <w:noProof/>
            <w:webHidden/>
          </w:rPr>
          <w:instrText xml:space="preserve"> PAGEREF _Toc28862549 \h </w:instrText>
        </w:r>
        <w:r w:rsidR="00CF5FA0">
          <w:rPr>
            <w:noProof/>
            <w:webHidden/>
          </w:rPr>
        </w:r>
        <w:r w:rsidR="00CF5FA0">
          <w:rPr>
            <w:noProof/>
            <w:webHidden/>
          </w:rPr>
          <w:fldChar w:fldCharType="separate"/>
        </w:r>
        <w:r w:rsidR="00CF5FA0">
          <w:rPr>
            <w:noProof/>
            <w:webHidden/>
          </w:rPr>
          <w:t>10</w:t>
        </w:r>
        <w:r w:rsidR="00CF5FA0">
          <w:rPr>
            <w:noProof/>
            <w:webHidden/>
          </w:rPr>
          <w:fldChar w:fldCharType="end"/>
        </w:r>
      </w:hyperlink>
    </w:p>
    <w:p w14:paraId="29D57837" w14:textId="21F731D2" w:rsidR="00CF5FA0" w:rsidRDefault="00770EFF">
      <w:pPr>
        <w:pStyle w:val="TOC2"/>
        <w:tabs>
          <w:tab w:val="right" w:leader="underscore" w:pos="8493"/>
        </w:tabs>
        <w:rPr>
          <w:rFonts w:eastAsiaTheme="minorEastAsia"/>
          <w:b w:val="0"/>
          <w:bCs w:val="0"/>
          <w:noProof/>
          <w:sz w:val="24"/>
          <w:szCs w:val="24"/>
          <w:lang w:val="en-IE" w:eastAsia="zh-CN"/>
        </w:rPr>
      </w:pPr>
      <w:hyperlink w:anchor="_Toc28862550" w:history="1">
        <w:r w:rsidR="00CF5FA0" w:rsidRPr="002C5282">
          <w:rPr>
            <w:rStyle w:val="Hyperlink"/>
            <w:noProof/>
          </w:rPr>
          <w:t>4.3 Overfitting</w:t>
        </w:r>
        <w:r w:rsidR="00CF5FA0">
          <w:rPr>
            <w:noProof/>
            <w:webHidden/>
          </w:rPr>
          <w:tab/>
        </w:r>
        <w:r w:rsidR="00CF5FA0">
          <w:rPr>
            <w:noProof/>
            <w:webHidden/>
          </w:rPr>
          <w:fldChar w:fldCharType="begin"/>
        </w:r>
        <w:r w:rsidR="00CF5FA0">
          <w:rPr>
            <w:noProof/>
            <w:webHidden/>
          </w:rPr>
          <w:instrText xml:space="preserve"> PAGEREF _Toc28862550 \h </w:instrText>
        </w:r>
        <w:r w:rsidR="00CF5FA0">
          <w:rPr>
            <w:noProof/>
            <w:webHidden/>
          </w:rPr>
        </w:r>
        <w:r w:rsidR="00CF5FA0">
          <w:rPr>
            <w:noProof/>
            <w:webHidden/>
          </w:rPr>
          <w:fldChar w:fldCharType="separate"/>
        </w:r>
        <w:r w:rsidR="00CF5FA0">
          <w:rPr>
            <w:noProof/>
            <w:webHidden/>
          </w:rPr>
          <w:t>11</w:t>
        </w:r>
        <w:r w:rsidR="00CF5FA0">
          <w:rPr>
            <w:noProof/>
            <w:webHidden/>
          </w:rPr>
          <w:fldChar w:fldCharType="end"/>
        </w:r>
      </w:hyperlink>
    </w:p>
    <w:p w14:paraId="7D71979D" w14:textId="15B50A21" w:rsidR="00CF5FA0" w:rsidRDefault="00770EFF">
      <w:pPr>
        <w:pStyle w:val="TOC1"/>
        <w:tabs>
          <w:tab w:val="right" w:leader="underscore" w:pos="8493"/>
        </w:tabs>
        <w:rPr>
          <w:rFonts w:eastAsiaTheme="minorEastAsia"/>
          <w:b w:val="0"/>
          <w:bCs w:val="0"/>
          <w:i w:val="0"/>
          <w:iCs w:val="0"/>
          <w:noProof/>
          <w:lang w:val="en-IE" w:eastAsia="zh-CN"/>
        </w:rPr>
      </w:pPr>
      <w:hyperlink w:anchor="_Toc28862551" w:history="1">
        <w:r w:rsidR="00CF5FA0" w:rsidRPr="002C5282">
          <w:rPr>
            <w:rStyle w:val="Hyperlink"/>
            <w:noProof/>
          </w:rPr>
          <w:t>5. Limitations</w:t>
        </w:r>
        <w:r w:rsidR="00CF5FA0">
          <w:rPr>
            <w:noProof/>
            <w:webHidden/>
          </w:rPr>
          <w:tab/>
        </w:r>
        <w:r w:rsidR="00CF5FA0">
          <w:rPr>
            <w:noProof/>
            <w:webHidden/>
          </w:rPr>
          <w:fldChar w:fldCharType="begin"/>
        </w:r>
        <w:r w:rsidR="00CF5FA0">
          <w:rPr>
            <w:noProof/>
            <w:webHidden/>
          </w:rPr>
          <w:instrText xml:space="preserve"> PAGEREF _Toc28862551 \h </w:instrText>
        </w:r>
        <w:r w:rsidR="00CF5FA0">
          <w:rPr>
            <w:noProof/>
            <w:webHidden/>
          </w:rPr>
        </w:r>
        <w:r w:rsidR="00CF5FA0">
          <w:rPr>
            <w:noProof/>
            <w:webHidden/>
          </w:rPr>
          <w:fldChar w:fldCharType="separate"/>
        </w:r>
        <w:r w:rsidR="00CF5FA0">
          <w:rPr>
            <w:noProof/>
            <w:webHidden/>
          </w:rPr>
          <w:t>11</w:t>
        </w:r>
        <w:r w:rsidR="00CF5FA0">
          <w:rPr>
            <w:noProof/>
            <w:webHidden/>
          </w:rPr>
          <w:fldChar w:fldCharType="end"/>
        </w:r>
      </w:hyperlink>
    </w:p>
    <w:p w14:paraId="09D266BD" w14:textId="781AACFC" w:rsidR="00CF5FA0" w:rsidRDefault="00770EFF">
      <w:pPr>
        <w:pStyle w:val="TOC1"/>
        <w:tabs>
          <w:tab w:val="right" w:leader="underscore" w:pos="8493"/>
        </w:tabs>
        <w:rPr>
          <w:rFonts w:eastAsiaTheme="minorEastAsia"/>
          <w:b w:val="0"/>
          <w:bCs w:val="0"/>
          <w:i w:val="0"/>
          <w:iCs w:val="0"/>
          <w:noProof/>
          <w:lang w:val="en-IE" w:eastAsia="zh-CN"/>
        </w:rPr>
      </w:pPr>
      <w:hyperlink w:anchor="_Toc28862552" w:history="1">
        <w:r w:rsidR="00CF5FA0" w:rsidRPr="002C5282">
          <w:rPr>
            <w:rStyle w:val="Hyperlink"/>
            <w:noProof/>
          </w:rPr>
          <w:t>6. Modification</w:t>
        </w:r>
        <w:r w:rsidR="00CF5FA0">
          <w:rPr>
            <w:noProof/>
            <w:webHidden/>
          </w:rPr>
          <w:tab/>
        </w:r>
        <w:r w:rsidR="00CF5FA0">
          <w:rPr>
            <w:noProof/>
            <w:webHidden/>
          </w:rPr>
          <w:fldChar w:fldCharType="begin"/>
        </w:r>
        <w:r w:rsidR="00CF5FA0">
          <w:rPr>
            <w:noProof/>
            <w:webHidden/>
          </w:rPr>
          <w:instrText xml:space="preserve"> PAGEREF _Toc28862552 \h </w:instrText>
        </w:r>
        <w:r w:rsidR="00CF5FA0">
          <w:rPr>
            <w:noProof/>
            <w:webHidden/>
          </w:rPr>
        </w:r>
        <w:r w:rsidR="00CF5FA0">
          <w:rPr>
            <w:noProof/>
            <w:webHidden/>
          </w:rPr>
          <w:fldChar w:fldCharType="separate"/>
        </w:r>
        <w:r w:rsidR="00CF5FA0">
          <w:rPr>
            <w:noProof/>
            <w:webHidden/>
          </w:rPr>
          <w:t>12</w:t>
        </w:r>
        <w:r w:rsidR="00CF5FA0">
          <w:rPr>
            <w:noProof/>
            <w:webHidden/>
          </w:rPr>
          <w:fldChar w:fldCharType="end"/>
        </w:r>
      </w:hyperlink>
    </w:p>
    <w:p w14:paraId="67BC0825" w14:textId="765286A5" w:rsidR="00CF5FA0" w:rsidRDefault="00770EFF">
      <w:pPr>
        <w:pStyle w:val="TOC2"/>
        <w:tabs>
          <w:tab w:val="right" w:leader="underscore" w:pos="8493"/>
        </w:tabs>
        <w:rPr>
          <w:rFonts w:eastAsiaTheme="minorEastAsia"/>
          <w:b w:val="0"/>
          <w:bCs w:val="0"/>
          <w:noProof/>
          <w:sz w:val="24"/>
          <w:szCs w:val="24"/>
          <w:lang w:val="en-IE" w:eastAsia="zh-CN"/>
        </w:rPr>
      </w:pPr>
      <w:hyperlink w:anchor="_Toc28862553" w:history="1">
        <w:r w:rsidR="00CF5FA0" w:rsidRPr="002C5282">
          <w:rPr>
            <w:rStyle w:val="Hyperlink"/>
            <w:noProof/>
          </w:rPr>
          <w:t>6.1 Self-Referential</w:t>
        </w:r>
        <w:r w:rsidR="00CF5FA0">
          <w:rPr>
            <w:noProof/>
            <w:webHidden/>
          </w:rPr>
          <w:tab/>
        </w:r>
        <w:r w:rsidR="00CF5FA0">
          <w:rPr>
            <w:noProof/>
            <w:webHidden/>
          </w:rPr>
          <w:fldChar w:fldCharType="begin"/>
        </w:r>
        <w:r w:rsidR="00CF5FA0">
          <w:rPr>
            <w:noProof/>
            <w:webHidden/>
          </w:rPr>
          <w:instrText xml:space="preserve"> PAGEREF _Toc28862553 \h </w:instrText>
        </w:r>
        <w:r w:rsidR="00CF5FA0">
          <w:rPr>
            <w:noProof/>
            <w:webHidden/>
          </w:rPr>
        </w:r>
        <w:r w:rsidR="00CF5FA0">
          <w:rPr>
            <w:noProof/>
            <w:webHidden/>
          </w:rPr>
          <w:fldChar w:fldCharType="separate"/>
        </w:r>
        <w:r w:rsidR="00CF5FA0">
          <w:rPr>
            <w:noProof/>
            <w:webHidden/>
          </w:rPr>
          <w:t>12</w:t>
        </w:r>
        <w:r w:rsidR="00CF5FA0">
          <w:rPr>
            <w:noProof/>
            <w:webHidden/>
          </w:rPr>
          <w:fldChar w:fldCharType="end"/>
        </w:r>
      </w:hyperlink>
    </w:p>
    <w:p w14:paraId="33916914" w14:textId="6AA93999" w:rsidR="00CF5FA0" w:rsidRDefault="00770EFF">
      <w:pPr>
        <w:pStyle w:val="TOC2"/>
        <w:tabs>
          <w:tab w:val="right" w:leader="underscore" w:pos="8493"/>
        </w:tabs>
        <w:rPr>
          <w:rFonts w:eastAsiaTheme="minorEastAsia"/>
          <w:b w:val="0"/>
          <w:bCs w:val="0"/>
          <w:noProof/>
          <w:sz w:val="24"/>
          <w:szCs w:val="24"/>
          <w:lang w:val="en-IE" w:eastAsia="zh-CN"/>
        </w:rPr>
      </w:pPr>
      <w:hyperlink w:anchor="_Toc28862554" w:history="1">
        <w:r w:rsidR="00CF5FA0" w:rsidRPr="002C5282">
          <w:rPr>
            <w:rStyle w:val="Hyperlink"/>
            <w:noProof/>
            <w:lang w:val="en-IE"/>
          </w:rPr>
          <w:t>6.2 Multiple Transformers</w:t>
        </w:r>
        <w:r w:rsidR="00CF5FA0">
          <w:rPr>
            <w:noProof/>
            <w:webHidden/>
          </w:rPr>
          <w:tab/>
        </w:r>
        <w:r w:rsidR="00CF5FA0">
          <w:rPr>
            <w:noProof/>
            <w:webHidden/>
          </w:rPr>
          <w:fldChar w:fldCharType="begin"/>
        </w:r>
        <w:r w:rsidR="00CF5FA0">
          <w:rPr>
            <w:noProof/>
            <w:webHidden/>
          </w:rPr>
          <w:instrText xml:space="preserve"> PAGEREF _Toc28862554 \h </w:instrText>
        </w:r>
        <w:r w:rsidR="00CF5FA0">
          <w:rPr>
            <w:noProof/>
            <w:webHidden/>
          </w:rPr>
        </w:r>
        <w:r w:rsidR="00CF5FA0">
          <w:rPr>
            <w:noProof/>
            <w:webHidden/>
          </w:rPr>
          <w:fldChar w:fldCharType="separate"/>
        </w:r>
        <w:r w:rsidR="00CF5FA0">
          <w:rPr>
            <w:noProof/>
            <w:webHidden/>
          </w:rPr>
          <w:t>12</w:t>
        </w:r>
        <w:r w:rsidR="00CF5FA0">
          <w:rPr>
            <w:noProof/>
            <w:webHidden/>
          </w:rPr>
          <w:fldChar w:fldCharType="end"/>
        </w:r>
      </w:hyperlink>
    </w:p>
    <w:p w14:paraId="6C7904D9" w14:textId="0F4EBE07" w:rsidR="00CF5FA0" w:rsidRDefault="00770EFF">
      <w:pPr>
        <w:pStyle w:val="TOC2"/>
        <w:tabs>
          <w:tab w:val="right" w:leader="underscore" w:pos="8493"/>
        </w:tabs>
        <w:rPr>
          <w:rFonts w:eastAsiaTheme="minorEastAsia"/>
          <w:b w:val="0"/>
          <w:bCs w:val="0"/>
          <w:noProof/>
          <w:sz w:val="24"/>
          <w:szCs w:val="24"/>
          <w:lang w:val="en-IE" w:eastAsia="zh-CN"/>
        </w:rPr>
      </w:pPr>
      <w:hyperlink w:anchor="_Toc28862555" w:history="1">
        <w:r w:rsidR="00CF5FA0" w:rsidRPr="002C5282">
          <w:rPr>
            <w:rStyle w:val="Hyperlink"/>
            <w:noProof/>
          </w:rPr>
          <w:t>6.3 Overlay</w:t>
        </w:r>
        <w:r w:rsidR="00CF5FA0">
          <w:rPr>
            <w:noProof/>
            <w:webHidden/>
          </w:rPr>
          <w:tab/>
        </w:r>
        <w:r w:rsidR="00CF5FA0">
          <w:rPr>
            <w:noProof/>
            <w:webHidden/>
          </w:rPr>
          <w:fldChar w:fldCharType="begin"/>
        </w:r>
        <w:r w:rsidR="00CF5FA0">
          <w:rPr>
            <w:noProof/>
            <w:webHidden/>
          </w:rPr>
          <w:instrText xml:space="preserve"> PAGEREF _Toc28862555 \h </w:instrText>
        </w:r>
        <w:r w:rsidR="00CF5FA0">
          <w:rPr>
            <w:noProof/>
            <w:webHidden/>
          </w:rPr>
        </w:r>
        <w:r w:rsidR="00CF5FA0">
          <w:rPr>
            <w:noProof/>
            <w:webHidden/>
          </w:rPr>
          <w:fldChar w:fldCharType="separate"/>
        </w:r>
        <w:r w:rsidR="00CF5FA0">
          <w:rPr>
            <w:noProof/>
            <w:webHidden/>
          </w:rPr>
          <w:t>13</w:t>
        </w:r>
        <w:r w:rsidR="00CF5FA0">
          <w:rPr>
            <w:noProof/>
            <w:webHidden/>
          </w:rPr>
          <w:fldChar w:fldCharType="end"/>
        </w:r>
      </w:hyperlink>
    </w:p>
    <w:p w14:paraId="79BBD7D7" w14:textId="690071EE" w:rsidR="00CF5FA0" w:rsidRDefault="00770EFF">
      <w:pPr>
        <w:pStyle w:val="TOC1"/>
        <w:tabs>
          <w:tab w:val="right" w:leader="underscore" w:pos="8493"/>
        </w:tabs>
        <w:rPr>
          <w:rFonts w:eastAsiaTheme="minorEastAsia"/>
          <w:b w:val="0"/>
          <w:bCs w:val="0"/>
          <w:i w:val="0"/>
          <w:iCs w:val="0"/>
          <w:noProof/>
          <w:lang w:val="en-IE" w:eastAsia="zh-CN"/>
        </w:rPr>
      </w:pPr>
      <w:hyperlink w:anchor="_Toc28862556" w:history="1">
        <w:r w:rsidR="00CF5FA0" w:rsidRPr="002C5282">
          <w:rPr>
            <w:rStyle w:val="Hyperlink"/>
            <w:noProof/>
            <w:lang w:eastAsia="zh-CN"/>
          </w:rPr>
          <w:t>7. User Interface</w:t>
        </w:r>
        <w:r w:rsidR="00CF5FA0">
          <w:rPr>
            <w:noProof/>
            <w:webHidden/>
          </w:rPr>
          <w:tab/>
        </w:r>
        <w:r w:rsidR="00CF5FA0">
          <w:rPr>
            <w:noProof/>
            <w:webHidden/>
          </w:rPr>
          <w:fldChar w:fldCharType="begin"/>
        </w:r>
        <w:r w:rsidR="00CF5FA0">
          <w:rPr>
            <w:noProof/>
            <w:webHidden/>
          </w:rPr>
          <w:instrText xml:space="preserve"> PAGEREF _Toc28862556 \h </w:instrText>
        </w:r>
        <w:r w:rsidR="00CF5FA0">
          <w:rPr>
            <w:noProof/>
            <w:webHidden/>
          </w:rPr>
        </w:r>
        <w:r w:rsidR="00CF5FA0">
          <w:rPr>
            <w:noProof/>
            <w:webHidden/>
          </w:rPr>
          <w:fldChar w:fldCharType="separate"/>
        </w:r>
        <w:r w:rsidR="00CF5FA0">
          <w:rPr>
            <w:noProof/>
            <w:webHidden/>
          </w:rPr>
          <w:t>13</w:t>
        </w:r>
        <w:r w:rsidR="00CF5FA0">
          <w:rPr>
            <w:noProof/>
            <w:webHidden/>
          </w:rPr>
          <w:fldChar w:fldCharType="end"/>
        </w:r>
      </w:hyperlink>
    </w:p>
    <w:p w14:paraId="3654393C" w14:textId="554916AC" w:rsidR="00CF5FA0" w:rsidRDefault="00770EFF">
      <w:pPr>
        <w:pStyle w:val="TOC1"/>
        <w:tabs>
          <w:tab w:val="right" w:leader="underscore" w:pos="8493"/>
        </w:tabs>
        <w:rPr>
          <w:rFonts w:eastAsiaTheme="minorEastAsia"/>
          <w:b w:val="0"/>
          <w:bCs w:val="0"/>
          <w:i w:val="0"/>
          <w:iCs w:val="0"/>
          <w:noProof/>
          <w:lang w:val="en-IE" w:eastAsia="zh-CN"/>
        </w:rPr>
      </w:pPr>
      <w:hyperlink w:anchor="_Toc28862557" w:history="1">
        <w:r w:rsidR="00CF5FA0" w:rsidRPr="002C5282">
          <w:rPr>
            <w:rStyle w:val="Hyperlink"/>
            <w:noProof/>
          </w:rPr>
          <w:t>8. Project Management</w:t>
        </w:r>
        <w:r w:rsidR="00CF5FA0">
          <w:rPr>
            <w:noProof/>
            <w:webHidden/>
          </w:rPr>
          <w:tab/>
        </w:r>
        <w:r w:rsidR="00CF5FA0">
          <w:rPr>
            <w:noProof/>
            <w:webHidden/>
          </w:rPr>
          <w:fldChar w:fldCharType="begin"/>
        </w:r>
        <w:r w:rsidR="00CF5FA0">
          <w:rPr>
            <w:noProof/>
            <w:webHidden/>
          </w:rPr>
          <w:instrText xml:space="preserve"> PAGEREF _Toc28862557 \h </w:instrText>
        </w:r>
        <w:r w:rsidR="00CF5FA0">
          <w:rPr>
            <w:noProof/>
            <w:webHidden/>
          </w:rPr>
        </w:r>
        <w:r w:rsidR="00CF5FA0">
          <w:rPr>
            <w:noProof/>
            <w:webHidden/>
          </w:rPr>
          <w:fldChar w:fldCharType="separate"/>
        </w:r>
        <w:r w:rsidR="00CF5FA0">
          <w:rPr>
            <w:noProof/>
            <w:webHidden/>
          </w:rPr>
          <w:t>13</w:t>
        </w:r>
        <w:r w:rsidR="00CF5FA0">
          <w:rPr>
            <w:noProof/>
            <w:webHidden/>
          </w:rPr>
          <w:fldChar w:fldCharType="end"/>
        </w:r>
      </w:hyperlink>
    </w:p>
    <w:p w14:paraId="58247C73" w14:textId="2D26138F" w:rsidR="00CF5FA0" w:rsidRDefault="00770EFF">
      <w:pPr>
        <w:pStyle w:val="TOC2"/>
        <w:tabs>
          <w:tab w:val="right" w:leader="underscore" w:pos="8493"/>
        </w:tabs>
        <w:rPr>
          <w:rFonts w:eastAsiaTheme="minorEastAsia"/>
          <w:b w:val="0"/>
          <w:bCs w:val="0"/>
          <w:noProof/>
          <w:sz w:val="24"/>
          <w:szCs w:val="24"/>
          <w:lang w:val="en-IE" w:eastAsia="zh-CN"/>
        </w:rPr>
      </w:pPr>
      <w:hyperlink w:anchor="_Toc28862558" w:history="1">
        <w:r w:rsidR="00CF5FA0" w:rsidRPr="002C5282">
          <w:rPr>
            <w:rStyle w:val="Hyperlink"/>
            <w:noProof/>
          </w:rPr>
          <w:t>8.1 Timeline</w:t>
        </w:r>
        <w:r w:rsidR="00CF5FA0">
          <w:rPr>
            <w:noProof/>
            <w:webHidden/>
          </w:rPr>
          <w:tab/>
        </w:r>
        <w:r w:rsidR="00CF5FA0">
          <w:rPr>
            <w:noProof/>
            <w:webHidden/>
          </w:rPr>
          <w:fldChar w:fldCharType="begin"/>
        </w:r>
        <w:r w:rsidR="00CF5FA0">
          <w:rPr>
            <w:noProof/>
            <w:webHidden/>
          </w:rPr>
          <w:instrText xml:space="preserve"> PAGEREF _Toc28862558 \h </w:instrText>
        </w:r>
        <w:r w:rsidR="00CF5FA0">
          <w:rPr>
            <w:noProof/>
            <w:webHidden/>
          </w:rPr>
        </w:r>
        <w:r w:rsidR="00CF5FA0">
          <w:rPr>
            <w:noProof/>
            <w:webHidden/>
          </w:rPr>
          <w:fldChar w:fldCharType="separate"/>
        </w:r>
        <w:r w:rsidR="00CF5FA0">
          <w:rPr>
            <w:noProof/>
            <w:webHidden/>
          </w:rPr>
          <w:t>13</w:t>
        </w:r>
        <w:r w:rsidR="00CF5FA0">
          <w:rPr>
            <w:noProof/>
            <w:webHidden/>
          </w:rPr>
          <w:fldChar w:fldCharType="end"/>
        </w:r>
      </w:hyperlink>
    </w:p>
    <w:p w14:paraId="0AC736D3" w14:textId="37601E00" w:rsidR="00CF5FA0" w:rsidRDefault="00770EFF">
      <w:pPr>
        <w:pStyle w:val="TOC2"/>
        <w:tabs>
          <w:tab w:val="right" w:leader="underscore" w:pos="8493"/>
        </w:tabs>
        <w:rPr>
          <w:rFonts w:eastAsiaTheme="minorEastAsia"/>
          <w:b w:val="0"/>
          <w:bCs w:val="0"/>
          <w:noProof/>
          <w:sz w:val="24"/>
          <w:szCs w:val="24"/>
          <w:lang w:val="en-IE" w:eastAsia="zh-CN"/>
        </w:rPr>
      </w:pPr>
      <w:hyperlink w:anchor="_Toc28862559" w:history="1">
        <w:r w:rsidR="00CF5FA0" w:rsidRPr="002C5282">
          <w:rPr>
            <w:rStyle w:val="Hyperlink"/>
            <w:noProof/>
          </w:rPr>
          <w:t>8.2 Task Tracking</w:t>
        </w:r>
        <w:r w:rsidR="00CF5FA0">
          <w:rPr>
            <w:noProof/>
            <w:webHidden/>
          </w:rPr>
          <w:tab/>
        </w:r>
        <w:r w:rsidR="00CF5FA0">
          <w:rPr>
            <w:noProof/>
            <w:webHidden/>
          </w:rPr>
          <w:fldChar w:fldCharType="begin"/>
        </w:r>
        <w:r w:rsidR="00CF5FA0">
          <w:rPr>
            <w:noProof/>
            <w:webHidden/>
          </w:rPr>
          <w:instrText xml:space="preserve"> PAGEREF _Toc28862559 \h </w:instrText>
        </w:r>
        <w:r w:rsidR="00CF5FA0">
          <w:rPr>
            <w:noProof/>
            <w:webHidden/>
          </w:rPr>
        </w:r>
        <w:r w:rsidR="00CF5FA0">
          <w:rPr>
            <w:noProof/>
            <w:webHidden/>
          </w:rPr>
          <w:fldChar w:fldCharType="separate"/>
        </w:r>
        <w:r w:rsidR="00CF5FA0">
          <w:rPr>
            <w:noProof/>
            <w:webHidden/>
          </w:rPr>
          <w:t>14</w:t>
        </w:r>
        <w:r w:rsidR="00CF5FA0">
          <w:rPr>
            <w:noProof/>
            <w:webHidden/>
          </w:rPr>
          <w:fldChar w:fldCharType="end"/>
        </w:r>
      </w:hyperlink>
    </w:p>
    <w:p w14:paraId="178EF779" w14:textId="70DAEC03" w:rsidR="00CF5FA0" w:rsidRDefault="00770EFF">
      <w:pPr>
        <w:pStyle w:val="TOC1"/>
        <w:tabs>
          <w:tab w:val="right" w:leader="underscore" w:pos="8493"/>
        </w:tabs>
        <w:rPr>
          <w:rFonts w:eastAsiaTheme="minorEastAsia"/>
          <w:b w:val="0"/>
          <w:bCs w:val="0"/>
          <w:i w:val="0"/>
          <w:iCs w:val="0"/>
          <w:noProof/>
          <w:lang w:val="en-IE" w:eastAsia="zh-CN"/>
        </w:rPr>
      </w:pPr>
      <w:hyperlink w:anchor="_Toc28862560" w:history="1">
        <w:r w:rsidR="00CF5FA0" w:rsidRPr="002C5282">
          <w:rPr>
            <w:rStyle w:val="Hyperlink"/>
            <w:noProof/>
          </w:rPr>
          <w:t>References</w:t>
        </w:r>
        <w:r w:rsidR="00CF5FA0">
          <w:rPr>
            <w:noProof/>
            <w:webHidden/>
          </w:rPr>
          <w:tab/>
        </w:r>
        <w:r w:rsidR="00CF5FA0">
          <w:rPr>
            <w:noProof/>
            <w:webHidden/>
          </w:rPr>
          <w:fldChar w:fldCharType="begin"/>
        </w:r>
        <w:r w:rsidR="00CF5FA0">
          <w:rPr>
            <w:noProof/>
            <w:webHidden/>
          </w:rPr>
          <w:instrText xml:space="preserve"> PAGEREF _Toc28862560 \h </w:instrText>
        </w:r>
        <w:r w:rsidR="00CF5FA0">
          <w:rPr>
            <w:noProof/>
            <w:webHidden/>
          </w:rPr>
        </w:r>
        <w:r w:rsidR="00CF5FA0">
          <w:rPr>
            <w:noProof/>
            <w:webHidden/>
          </w:rPr>
          <w:fldChar w:fldCharType="separate"/>
        </w:r>
        <w:r w:rsidR="00CF5FA0">
          <w:rPr>
            <w:noProof/>
            <w:webHidden/>
          </w:rPr>
          <w:t>15</w:t>
        </w:r>
        <w:r w:rsidR="00CF5FA0">
          <w:rPr>
            <w:noProof/>
            <w:webHidden/>
          </w:rPr>
          <w:fldChar w:fldCharType="end"/>
        </w:r>
      </w:hyperlink>
    </w:p>
    <w:p w14:paraId="09B8C1DB" w14:textId="62B8A6FC" w:rsidR="00F56327" w:rsidRDefault="00CF5FA0">
      <w:pPr>
        <w:rPr>
          <w:rStyle w:val="IOPTitleChar"/>
        </w:rPr>
      </w:pPr>
      <w:r>
        <w:rPr>
          <w:rStyle w:val="IOPTitleChar"/>
          <w:b w:val="0"/>
        </w:rPr>
        <w:fldChar w:fldCharType="end"/>
      </w:r>
      <w:r w:rsidR="00F56327">
        <w:rPr>
          <w:rStyle w:val="IOPTitleChar"/>
          <w:b w:val="0"/>
        </w:rPr>
        <w:br w:type="page"/>
      </w:r>
    </w:p>
    <w:p w14:paraId="282786B2" w14:textId="03FFDC72" w:rsidR="001D1390" w:rsidRPr="00D43152" w:rsidRDefault="00660CD0" w:rsidP="00D43152">
      <w:pPr>
        <w:pStyle w:val="IOPTitle"/>
      </w:pPr>
      <w:r>
        <w:rPr>
          <w:rStyle w:val="IOPTitleChar"/>
          <w:b/>
        </w:rPr>
        <w:lastRenderedPageBreak/>
        <w:t>Procedural Story Generation</w:t>
      </w:r>
      <w:r w:rsidR="003D2178">
        <w:rPr>
          <w:rStyle w:val="IOPTitleChar"/>
          <w:b/>
        </w:rPr>
        <w:t xml:space="preserve"> with Transformers</w:t>
      </w:r>
    </w:p>
    <w:p w14:paraId="0F672D77" w14:textId="6048ADBE" w:rsidR="00D43152" w:rsidRPr="00FF3E44" w:rsidRDefault="00660CD0" w:rsidP="00D43152">
      <w:pPr>
        <w:pStyle w:val="IOPAuthor"/>
        <w:rPr>
          <w:sz w:val="24"/>
          <w:szCs w:val="24"/>
          <w:vertAlign w:val="superscript"/>
        </w:rPr>
      </w:pPr>
      <w:r w:rsidRPr="00FF3E44">
        <w:rPr>
          <w:sz w:val="24"/>
          <w:szCs w:val="24"/>
        </w:rPr>
        <w:t>13132911 – Niall Dillane</w:t>
      </w:r>
      <w:r w:rsidR="00D43152" w:rsidRPr="00FF3E44">
        <w:rPr>
          <w:sz w:val="24"/>
          <w:szCs w:val="24"/>
          <w:vertAlign w:val="superscript"/>
        </w:rPr>
        <w:t>1</w:t>
      </w:r>
      <w:r w:rsidR="005E58FE">
        <w:rPr>
          <w:sz w:val="24"/>
          <w:szCs w:val="24"/>
        </w:rPr>
        <w:t>, James Patten</w:t>
      </w:r>
      <w:r w:rsidR="003E4410">
        <w:rPr>
          <w:sz w:val="24"/>
          <w:szCs w:val="24"/>
          <w:vertAlign w:val="superscript"/>
        </w:rPr>
        <w:t>2</w:t>
      </w:r>
    </w:p>
    <w:p w14:paraId="0447D6B2" w14:textId="06F62571" w:rsidR="00D43152" w:rsidRDefault="00D43152" w:rsidP="00660CD0">
      <w:pPr>
        <w:pStyle w:val="IOPAff"/>
        <w:rPr>
          <w:sz w:val="22"/>
          <w:szCs w:val="22"/>
        </w:rPr>
      </w:pPr>
      <w:r w:rsidRPr="00FF3E44">
        <w:rPr>
          <w:sz w:val="22"/>
          <w:szCs w:val="22"/>
          <w:vertAlign w:val="superscript"/>
        </w:rPr>
        <w:t xml:space="preserve">1 </w:t>
      </w:r>
      <w:r w:rsidR="00660CD0" w:rsidRPr="00FF3E44">
        <w:rPr>
          <w:sz w:val="22"/>
          <w:szCs w:val="22"/>
        </w:rPr>
        <w:t>BSc. Computer Systems, CSIS, University of Limerick, Ireland</w:t>
      </w:r>
    </w:p>
    <w:p w14:paraId="2C071A92" w14:textId="27DF359A" w:rsidR="003E4410" w:rsidRPr="00FF3E44" w:rsidRDefault="003E4410" w:rsidP="00660CD0">
      <w:pPr>
        <w:pStyle w:val="IOPAff"/>
        <w:rPr>
          <w:sz w:val="22"/>
          <w:szCs w:val="22"/>
        </w:rPr>
      </w:pPr>
      <w:r>
        <w:rPr>
          <w:sz w:val="22"/>
          <w:szCs w:val="22"/>
          <w:vertAlign w:val="superscript"/>
        </w:rPr>
        <w:t>2</w:t>
      </w:r>
      <w:r w:rsidRPr="00FF3E44">
        <w:rPr>
          <w:sz w:val="22"/>
          <w:szCs w:val="22"/>
          <w:vertAlign w:val="superscript"/>
        </w:rPr>
        <w:t xml:space="preserve"> </w:t>
      </w:r>
      <w:r>
        <w:rPr>
          <w:sz w:val="22"/>
          <w:szCs w:val="22"/>
        </w:rPr>
        <w:t>Lecturer</w:t>
      </w:r>
      <w:r w:rsidRPr="00FF3E44">
        <w:rPr>
          <w:sz w:val="22"/>
          <w:szCs w:val="22"/>
        </w:rPr>
        <w:t xml:space="preserve">, </w:t>
      </w:r>
      <w:r w:rsidR="006E0E8C">
        <w:rPr>
          <w:sz w:val="22"/>
          <w:szCs w:val="22"/>
        </w:rPr>
        <w:t>CSIS</w:t>
      </w:r>
      <w:r w:rsidRPr="00FF3E44">
        <w:rPr>
          <w:sz w:val="22"/>
          <w:szCs w:val="22"/>
        </w:rPr>
        <w:t>, University of Limerick, Ireland</w:t>
      </w:r>
    </w:p>
    <w:p w14:paraId="1FFC408F" w14:textId="6EAFB442" w:rsidR="00D74B07" w:rsidRDefault="00D74B07" w:rsidP="004D50EE">
      <w:pPr>
        <w:pStyle w:val="IOPH1"/>
      </w:pPr>
      <w:bookmarkStart w:id="0" w:name="_Toc28862536"/>
      <w:r>
        <w:t>Abstract</w:t>
      </w:r>
      <w:bookmarkEnd w:id="0"/>
    </w:p>
    <w:p w14:paraId="4167CC88" w14:textId="3E239701" w:rsidR="008B121D" w:rsidRPr="00FF3E44" w:rsidRDefault="008B121D" w:rsidP="00202FC8">
      <w:pPr>
        <w:pStyle w:val="IOPKwd"/>
        <w:jc w:val="both"/>
      </w:pPr>
      <w:r w:rsidRPr="00FF3E44">
        <w:t xml:space="preserve">Procedural </w:t>
      </w:r>
      <w:r w:rsidR="00BC3214">
        <w:t xml:space="preserve">content </w:t>
      </w:r>
      <w:r w:rsidRPr="00FF3E44">
        <w:t xml:space="preserve">generation </w:t>
      </w:r>
      <w:r w:rsidR="00BC3214">
        <w:t xml:space="preserve">(PCG) </w:t>
      </w:r>
      <w:r w:rsidRPr="00FF3E44">
        <w:t xml:space="preserve">– the process of generating data algorithmically – is a technique that has applications across a variety of domains. </w:t>
      </w:r>
      <w:r w:rsidR="000E4ADE">
        <w:t>In the research outlined in this report</w:t>
      </w:r>
      <w:r w:rsidRPr="00FF3E44">
        <w:t xml:space="preserve">, </w:t>
      </w:r>
      <w:r w:rsidR="001F3CAA">
        <w:t xml:space="preserve">focus is directed </w:t>
      </w:r>
      <w:r w:rsidR="00BC3214">
        <w:t xml:space="preserve">to the use of PCG as a means </w:t>
      </w:r>
      <w:r w:rsidR="00C54D5B">
        <w:t>to generate novel-like stories.</w:t>
      </w:r>
      <w:r w:rsidRPr="00FF3E44">
        <w:t> </w:t>
      </w:r>
      <w:r w:rsidR="0057001E" w:rsidRPr="00FF3E44">
        <w:t xml:space="preserve">The challenge is twofold: </w:t>
      </w:r>
      <w:r w:rsidRPr="00FF3E44">
        <w:t>research into procedural generation methods, as well as the structure and language of stories, addressing questions such as: “What are the elements of a good story?”</w:t>
      </w:r>
      <w:r w:rsidR="0057001E" w:rsidRPr="00FF3E44">
        <w:t>.</w:t>
      </w:r>
      <w:r w:rsidRPr="00FF3E44">
        <w:t xml:space="preserve"> </w:t>
      </w:r>
      <w:r w:rsidR="0057001E" w:rsidRPr="00FF3E44">
        <w:t xml:space="preserve">Finally, </w:t>
      </w:r>
      <w:r w:rsidR="004B2420">
        <w:t>methods to</w:t>
      </w:r>
      <w:r w:rsidR="00DF47A8" w:rsidRPr="00FF3E44">
        <w:t xml:space="preserve"> codify these elements</w:t>
      </w:r>
      <w:r w:rsidR="004B2420">
        <w:t xml:space="preserve"> must be investigated,</w:t>
      </w:r>
      <w:r w:rsidR="00DF47A8" w:rsidRPr="00FF3E44">
        <w:t xml:space="preserve"> in such a way that they can be used by a procedural generation technique, effectively combining the two disciplines.</w:t>
      </w:r>
    </w:p>
    <w:p w14:paraId="238B982C" w14:textId="300153D7" w:rsidR="005223F4" w:rsidRPr="00FF3E44" w:rsidRDefault="005223F4" w:rsidP="00FF3E44">
      <w:pPr>
        <w:pStyle w:val="IOPKwd"/>
      </w:pPr>
      <w:r w:rsidRPr="00FF3E44">
        <w:t xml:space="preserve">Keywords: </w:t>
      </w:r>
      <w:r w:rsidR="00DF47A8" w:rsidRPr="00FF3E44">
        <w:t>procedural generation, algorithms, AI, language, neural networks, transformers</w:t>
      </w:r>
    </w:p>
    <w:p w14:paraId="3D59912C" w14:textId="77777777" w:rsidR="005223F4" w:rsidRDefault="005223F4" w:rsidP="00FF3E44">
      <w:pPr>
        <w:pStyle w:val="IOPKwd"/>
      </w:pPr>
    </w:p>
    <w:p w14:paraId="30231FE0" w14:textId="77777777" w:rsidR="004D2E4E" w:rsidRDefault="004D2E4E" w:rsidP="005223F4">
      <w:pPr>
        <w:pStyle w:val="IOPAbsText"/>
        <w:sectPr w:rsidR="004D2E4E" w:rsidSect="00EA2CDB">
          <w:headerReference w:type="default" r:id="rId9"/>
          <w:footerReference w:type="default" r:id="rId10"/>
          <w:pgSz w:w="11906" w:h="16838"/>
          <w:pgMar w:top="2098" w:right="1418" w:bottom="1474" w:left="1985" w:header="709" w:footer="709" w:gutter="0"/>
          <w:cols w:space="708"/>
          <w:docGrid w:linePitch="360"/>
        </w:sectPr>
      </w:pPr>
    </w:p>
    <w:p w14:paraId="724C3A17" w14:textId="2A30193B" w:rsidR="00961A55" w:rsidRDefault="00A40AFB" w:rsidP="006D5327">
      <w:pPr>
        <w:pStyle w:val="IOPH1"/>
      </w:pPr>
      <w:bookmarkStart w:id="1" w:name="_Toc28862537"/>
      <w:r w:rsidRPr="00FF3E44">
        <w:lastRenderedPageBreak/>
        <w:t xml:space="preserve">1. </w:t>
      </w:r>
      <w:r w:rsidR="00DF47A8" w:rsidRPr="00FF3E44">
        <w:t>Introduction</w:t>
      </w:r>
      <w:bookmarkEnd w:id="1"/>
    </w:p>
    <w:p w14:paraId="02E319FA" w14:textId="364D0D1F" w:rsidR="006B2FC4" w:rsidRDefault="006B2FC4" w:rsidP="001866D7">
      <w:pPr>
        <w:pStyle w:val="IOPText"/>
      </w:pPr>
      <w:r>
        <w:t>In order to be able to automatically generate stories we first need to understand the structure of a story. Indeed</w:t>
      </w:r>
      <w:r w:rsidR="006E36E1">
        <w:t>,</w:t>
      </w:r>
      <w:r>
        <w:t xml:space="preserve"> not only the structure that would make one grammatically correct</w:t>
      </w:r>
      <w:r w:rsidR="006E36E1">
        <w:t>,</w:t>
      </w:r>
      <w:r>
        <w:t xml:space="preserve"> but also those devices, structures and </w:t>
      </w:r>
      <w:r w:rsidR="006E36E1">
        <w:t>styles</w:t>
      </w:r>
      <w:r>
        <w:t xml:space="preserve"> that help make a good story</w:t>
      </w:r>
      <w:r w:rsidR="006E36E1">
        <w:t xml:space="preserve">. </w:t>
      </w:r>
      <w:r w:rsidR="00AD0207">
        <w:t>This is</w:t>
      </w:r>
      <w:r w:rsidR="006D5327">
        <w:t xml:space="preserve"> probably the largest challenge in the project</w:t>
      </w:r>
      <w:r w:rsidR="001866D7">
        <w:t xml:space="preserve">, a formula which is still unclear after millenia of storytelling. </w:t>
      </w:r>
    </w:p>
    <w:p w14:paraId="44FD3C5F" w14:textId="30650600" w:rsidR="00053830" w:rsidRDefault="005C6B93" w:rsidP="001866D7">
      <w:pPr>
        <w:pStyle w:val="IOPText"/>
      </w:pPr>
      <w:r>
        <w:t xml:space="preserve">Furthermore, there have been significant advancements over recent years in the Natural Language Processing (NLP) field, </w:t>
      </w:r>
      <w:r w:rsidR="002903D5">
        <w:t xml:space="preserve">with new architectures and technologies appearing and outpacing each other. </w:t>
      </w:r>
      <w:r w:rsidR="00EB1506">
        <w:t>Choosing a direction which is sufficiently developed but still relatively state of the art will be difficult</w:t>
      </w:r>
      <w:r w:rsidR="00F1089D">
        <w:t>, especially since few of these have specifically tackled the topic of novel-like stor</w:t>
      </w:r>
      <w:r w:rsidR="00114A4B">
        <w:t>ies</w:t>
      </w:r>
      <w:r w:rsidR="00F1089D">
        <w:t xml:space="preserve">, instead focusing more on </w:t>
      </w:r>
      <w:r w:rsidR="00114A4B">
        <w:t>news article or script style content.</w:t>
      </w:r>
    </w:p>
    <w:p w14:paraId="614443E0" w14:textId="51E45682" w:rsidR="00B278D5" w:rsidRPr="00FF3E44" w:rsidRDefault="004208D4" w:rsidP="00114A4B">
      <w:pPr>
        <w:pStyle w:val="IOPText"/>
      </w:pPr>
      <w:r>
        <w:t xml:space="preserve">However, it is this rapid progress and uncertain nature that make the topic so fascinating. </w:t>
      </w:r>
      <w:r w:rsidR="00515C29">
        <w:t>There</w:t>
      </w:r>
      <w:r w:rsidR="00A70E11">
        <w:t xml:space="preserve"> has been great progress in</w:t>
      </w:r>
      <w:r w:rsidR="00B817D1">
        <w:t xml:space="preserve"> images, video, even games, </w:t>
      </w:r>
      <w:r w:rsidR="00A70E11">
        <w:t xml:space="preserve">but </w:t>
      </w:r>
      <w:r w:rsidR="00B817D1">
        <w:t>text generation has lagged behind</w:t>
      </w:r>
      <w:r w:rsidR="00A70E11">
        <w:t xml:space="preserve"> somewhat</w:t>
      </w:r>
      <w:r w:rsidR="00B817D1">
        <w:t xml:space="preserve">. </w:t>
      </w:r>
      <w:r w:rsidR="00FC1FAF">
        <w:t xml:space="preserve">This </w:t>
      </w:r>
      <w:r w:rsidR="00A44727">
        <w:t xml:space="preserve">signals that language is more nuanced, difficult to replicate, </w:t>
      </w:r>
      <w:r w:rsidR="00B278D5">
        <w:t>and still in its infancy.</w:t>
      </w:r>
      <w:r w:rsidR="00114A4B">
        <w:t xml:space="preserve"> </w:t>
      </w:r>
    </w:p>
    <w:p w14:paraId="39AB60F4" w14:textId="17D86655" w:rsidR="00FC0729" w:rsidRDefault="001B2989" w:rsidP="00B4197C">
      <w:pPr>
        <w:pStyle w:val="IOPH1"/>
      </w:pPr>
      <w:bookmarkStart w:id="2" w:name="_Toc28862538"/>
      <w:r>
        <w:t>2</w:t>
      </w:r>
      <w:r w:rsidR="00B4197C">
        <w:t>.</w:t>
      </w:r>
      <w:r w:rsidR="00FC0729">
        <w:t xml:space="preserve"> Good </w:t>
      </w:r>
      <w:r w:rsidR="00FC0729" w:rsidRPr="004D50EE">
        <w:t>Stories</w:t>
      </w:r>
      <w:bookmarkEnd w:id="2"/>
    </w:p>
    <w:p w14:paraId="63DA80E6" w14:textId="5A1352AE" w:rsidR="001D1735" w:rsidRPr="00FC0729" w:rsidRDefault="00AC39A3" w:rsidP="006D5AC1">
      <w:pPr>
        <w:pStyle w:val="IOPH2"/>
      </w:pPr>
      <w:bookmarkStart w:id="3" w:name="_Toc28862539"/>
      <w:r>
        <w:t>2</w:t>
      </w:r>
      <w:r w:rsidR="006D5AC1">
        <w:t>.1 Structure</w:t>
      </w:r>
      <w:bookmarkEnd w:id="3"/>
    </w:p>
    <w:p w14:paraId="0D7931B2" w14:textId="77777777" w:rsidR="00741529" w:rsidRDefault="00517503" w:rsidP="00AF4DAF">
      <w:pPr>
        <w:pStyle w:val="IOPText"/>
      </w:pPr>
      <w:r>
        <w:t>S</w:t>
      </w:r>
      <w:r w:rsidR="005D1249">
        <w:t xml:space="preserve">tructure was the first element to be researched, as the highest level </w:t>
      </w:r>
      <w:r>
        <w:t xml:space="preserve">of a story planning process. </w:t>
      </w:r>
      <w:r w:rsidR="00CA0067">
        <w:t xml:space="preserve">Popular methods include the </w:t>
      </w:r>
      <w:r w:rsidR="009D5231">
        <w:t>Hero’s Journey (Campbell 200</w:t>
      </w:r>
      <w:r w:rsidR="00405381">
        <w:t>8</w:t>
      </w:r>
      <w:r w:rsidR="009D5231">
        <w:t>)</w:t>
      </w:r>
      <w:r w:rsidR="00136EDF">
        <w:t>, which describes a cycle of sorts</w:t>
      </w:r>
      <w:r w:rsidR="00ED2D48">
        <w:t>: a call to adventure, crossing from the known to the unknown,</w:t>
      </w:r>
      <w:r w:rsidR="001D1735">
        <w:t xml:space="preserve"> transformation etc. This </w:t>
      </w:r>
      <w:r w:rsidR="006D5AC1">
        <w:t>is</w:t>
      </w:r>
      <w:r w:rsidR="00741529">
        <w:t xml:space="preserve"> a more granular structure, most known for its application in Star Wars. </w:t>
      </w:r>
    </w:p>
    <w:p w14:paraId="45D0914C" w14:textId="422FB34D" w:rsidR="00DB3EA7" w:rsidRDefault="00DB3EA7" w:rsidP="00DB3EA7">
      <w:pPr>
        <w:spacing w:after="0" w:line="240" w:lineRule="auto"/>
        <w:jc w:val="center"/>
        <w:rPr>
          <w:rFonts w:ascii="Times New Roman" w:eastAsia="Times New Roman" w:hAnsi="Times New Roman" w:cs="Times New Roman"/>
          <w:sz w:val="24"/>
          <w:szCs w:val="24"/>
          <w:lang w:val="en-IE" w:eastAsia="zh-CN"/>
        </w:rPr>
      </w:pPr>
      <w:r w:rsidRPr="00DB3EA7">
        <w:rPr>
          <w:rFonts w:ascii="Times New Roman" w:eastAsia="Times New Roman" w:hAnsi="Times New Roman" w:cs="Times New Roman"/>
          <w:sz w:val="24"/>
          <w:szCs w:val="24"/>
          <w:lang w:val="en-IE" w:eastAsia="zh-CN"/>
        </w:rPr>
        <w:lastRenderedPageBreak/>
        <w:fldChar w:fldCharType="begin"/>
      </w:r>
      <w:r w:rsidRPr="00DB3EA7">
        <w:rPr>
          <w:rFonts w:ascii="Times New Roman" w:eastAsia="Times New Roman" w:hAnsi="Times New Roman" w:cs="Times New Roman"/>
          <w:sz w:val="24"/>
          <w:szCs w:val="24"/>
          <w:lang w:val="en-IE" w:eastAsia="zh-CN"/>
        </w:rPr>
        <w:instrText xml:space="preserve"> INCLUDEPICTURE "https://upload.wikimedia.org/wikipedia/commons/thumb/1/1b/Heroesjourney.svg/764px-Heroesjourney.svg.png" \* MERGEFORMATINET </w:instrText>
      </w:r>
      <w:r w:rsidRPr="00DB3EA7">
        <w:rPr>
          <w:rFonts w:ascii="Times New Roman" w:eastAsia="Times New Roman" w:hAnsi="Times New Roman" w:cs="Times New Roman"/>
          <w:sz w:val="24"/>
          <w:szCs w:val="24"/>
          <w:lang w:val="en-IE" w:eastAsia="zh-CN"/>
        </w:rPr>
        <w:fldChar w:fldCharType="separate"/>
      </w:r>
      <w:r w:rsidRPr="00DB3EA7">
        <w:rPr>
          <w:rFonts w:ascii="Times New Roman" w:eastAsia="Times New Roman" w:hAnsi="Times New Roman" w:cs="Times New Roman"/>
          <w:noProof/>
          <w:sz w:val="24"/>
          <w:szCs w:val="24"/>
          <w:lang w:val="en-IE" w:eastAsia="zh-CN"/>
        </w:rPr>
        <w:drawing>
          <wp:inline distT="0" distB="0" distL="0" distR="0" wp14:anchorId="5F54731A" wp14:editId="099C9585">
            <wp:extent cx="3006969" cy="3022176"/>
            <wp:effectExtent l="0" t="0" r="0" b="0"/>
            <wp:docPr id="2" name="Picture 2" descr="Image result for hero's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hero's journe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44818" cy="3060216"/>
                    </a:xfrm>
                    <a:prstGeom prst="rect">
                      <a:avLst/>
                    </a:prstGeom>
                    <a:noFill/>
                    <a:ln>
                      <a:noFill/>
                    </a:ln>
                  </pic:spPr>
                </pic:pic>
              </a:graphicData>
            </a:graphic>
          </wp:inline>
        </w:drawing>
      </w:r>
      <w:r w:rsidRPr="00DB3EA7">
        <w:rPr>
          <w:rFonts w:ascii="Times New Roman" w:eastAsia="Times New Roman" w:hAnsi="Times New Roman" w:cs="Times New Roman"/>
          <w:sz w:val="24"/>
          <w:szCs w:val="24"/>
          <w:lang w:val="en-IE" w:eastAsia="zh-CN"/>
        </w:rPr>
        <w:fldChar w:fldCharType="end"/>
      </w:r>
    </w:p>
    <w:p w14:paraId="570E5CBB" w14:textId="7E6E9E66" w:rsidR="009D5231" w:rsidRPr="00F56327" w:rsidRDefault="00BF3D17" w:rsidP="00BF3D17">
      <w:pPr>
        <w:spacing w:after="0" w:line="240" w:lineRule="auto"/>
        <w:jc w:val="center"/>
        <w:rPr>
          <w:rFonts w:ascii="Times New Roman" w:eastAsia="Times New Roman" w:hAnsi="Times New Roman" w:cs="Times New Roman"/>
          <w:i/>
          <w:iCs/>
          <w:sz w:val="24"/>
          <w:szCs w:val="24"/>
          <w:lang w:val="en-IE" w:eastAsia="zh-CN"/>
        </w:rPr>
      </w:pPr>
      <w:r w:rsidRPr="00F56327">
        <w:rPr>
          <w:rFonts w:ascii="Times New Roman" w:eastAsia="Times New Roman" w:hAnsi="Times New Roman" w:cs="Times New Roman"/>
          <w:i/>
          <w:iCs/>
          <w:sz w:val="24"/>
          <w:szCs w:val="24"/>
          <w:lang w:val="en-IE" w:eastAsia="zh-CN"/>
        </w:rPr>
        <w:t>commons.wikimedia.org</w:t>
      </w:r>
    </w:p>
    <w:p w14:paraId="74BFA583" w14:textId="77777777" w:rsidR="00BF3D17" w:rsidRPr="00BF3D17" w:rsidRDefault="00BF3D17" w:rsidP="00BF3D17">
      <w:pPr>
        <w:spacing w:after="0" w:line="240" w:lineRule="auto"/>
        <w:jc w:val="center"/>
        <w:rPr>
          <w:rFonts w:ascii="Times New Roman" w:eastAsia="Times New Roman" w:hAnsi="Times New Roman" w:cs="Times New Roman"/>
          <w:sz w:val="24"/>
          <w:szCs w:val="24"/>
          <w:lang w:val="en-IE" w:eastAsia="zh-CN"/>
        </w:rPr>
      </w:pPr>
    </w:p>
    <w:p w14:paraId="6B79A2EF" w14:textId="2FEE8AAD" w:rsidR="00985E46" w:rsidRDefault="00B7621E" w:rsidP="00FF3E44">
      <w:pPr>
        <w:pStyle w:val="IOPText"/>
      </w:pPr>
      <w:r>
        <w:t xml:space="preserve">Another method is the </w:t>
      </w:r>
      <w:r w:rsidR="00985E46">
        <w:t>three (or five) act structure</w:t>
      </w:r>
      <w:r w:rsidR="004E36B5">
        <w:t xml:space="preserve"> (Trottier 1998)</w:t>
      </w:r>
      <w:r w:rsidR="00985E46">
        <w:t>, wherein the story is broken down into distinct sections</w:t>
      </w:r>
      <w:r w:rsidR="00A643DF">
        <w:t>, typically</w:t>
      </w:r>
      <w:r w:rsidR="00157B41">
        <w:t>: setup, confrontation, resolution.</w:t>
      </w:r>
      <w:r w:rsidR="006F36EE">
        <w:t xml:space="preserve"> This is a bit more versatile, </w:t>
      </w:r>
      <w:r w:rsidR="00E029B9">
        <w:t xml:space="preserve">which was something to consider for the later steps of “filling in the gaps” with PCG. </w:t>
      </w:r>
      <w:r w:rsidR="00430518">
        <w:t>There was a balance to be struck: providing some structure so that the generation has some level of cogency, but also allowing flexibility so that not all stories are the same.</w:t>
      </w:r>
    </w:p>
    <w:p w14:paraId="715D75A5" w14:textId="6997C515" w:rsidR="00961A55" w:rsidRDefault="00430518" w:rsidP="00FF3E44">
      <w:pPr>
        <w:pStyle w:val="IOPText"/>
      </w:pPr>
      <w:r>
        <w:t>Following this, a</w:t>
      </w:r>
      <w:r w:rsidR="00961A55" w:rsidRPr="00961A55">
        <w:t xml:space="preserve"> tree-based approach</w:t>
      </w:r>
      <w:r>
        <w:t xml:space="preserve"> became appealing</w:t>
      </w:r>
      <w:r w:rsidR="00961A55" w:rsidRPr="00961A55">
        <w:t>, at the higher levels resembl</w:t>
      </w:r>
      <w:r>
        <w:t xml:space="preserve">ing </w:t>
      </w:r>
      <w:r w:rsidR="00961A55" w:rsidRPr="00961A55">
        <w:t xml:space="preserve">more of a novel plan with plot points, and is eventually fleshed out below into sentences and phrases. </w:t>
      </w:r>
      <w:r w:rsidR="00A112E1">
        <w:t>This is a familiar concept in Computer Science</w:t>
      </w:r>
      <w:r w:rsidR="00961A55" w:rsidRPr="00961A55">
        <w:t xml:space="preserve">, and it seems like the best way to maintain a coherent story. </w:t>
      </w:r>
      <w:r w:rsidR="0011757B">
        <w:t>Some</w:t>
      </w:r>
      <w:r w:rsidR="00961A55" w:rsidRPr="00961A55">
        <w:t xml:space="preserve"> optional user interaction</w:t>
      </w:r>
      <w:r w:rsidR="0011757B">
        <w:t xml:space="preserve"> would be ideal</w:t>
      </w:r>
      <w:r w:rsidR="00961A55" w:rsidRPr="00961A55">
        <w:t xml:space="preserve"> – e.g. “Tell me a story about a dog with superpowers” </w:t>
      </w:r>
      <w:r w:rsidR="0011757B">
        <w:t>– a kind of “seed”</w:t>
      </w:r>
      <w:r w:rsidR="00961A55" w:rsidRPr="00961A55">
        <w:t xml:space="preserve">. </w:t>
      </w:r>
      <w:r w:rsidR="0011757B">
        <w:t>These could also be generated autonomously.</w:t>
      </w:r>
    </w:p>
    <w:p w14:paraId="7E70ABE3" w14:textId="6C28A268" w:rsidR="00AC39A3" w:rsidRPr="00961A55" w:rsidRDefault="00AC39A3" w:rsidP="00AC39A3">
      <w:pPr>
        <w:pStyle w:val="IOPH2"/>
      </w:pPr>
      <w:bookmarkStart w:id="4" w:name="_Toc28862540"/>
      <w:r>
        <w:t>2.2 Elements</w:t>
      </w:r>
      <w:bookmarkEnd w:id="4"/>
    </w:p>
    <w:p w14:paraId="78953F1A" w14:textId="7EC5601E" w:rsidR="00EA0528" w:rsidRDefault="00961A55" w:rsidP="00FF3E44">
      <w:pPr>
        <w:pStyle w:val="IOPText"/>
      </w:pPr>
      <w:r w:rsidRPr="00961A55">
        <w:t>Work has been done historically in “formulating” stories</w:t>
      </w:r>
      <w:r w:rsidR="007916AA">
        <w:t>.</w:t>
      </w:r>
      <w:r w:rsidR="00A618A3">
        <w:t xml:space="preserve"> Originally written in 1928, Morphology of the Folktale (Propp 2010) delved into</w:t>
      </w:r>
      <w:r w:rsidR="009B2FA5">
        <w:t xml:space="preserve"> identifying the elements and plot points that defined a typical, old Russian folktale</w:t>
      </w:r>
      <w:r w:rsidR="000F31F1">
        <w:t>, down to the level of “hero marries his lover” and so on.</w:t>
      </w:r>
      <w:r w:rsidRPr="00961A55">
        <w:t xml:space="preserve"> </w:t>
      </w:r>
      <w:r w:rsidR="000F31F1">
        <w:t>T</w:t>
      </w:r>
      <w:r w:rsidRPr="00961A55">
        <w:t xml:space="preserve">his </w:t>
      </w:r>
      <w:r>
        <w:t>was</w:t>
      </w:r>
      <w:r w:rsidRPr="00961A55">
        <w:t xml:space="preserve"> very interesting</w:t>
      </w:r>
      <w:r w:rsidR="000F31F1">
        <w:t xml:space="preserve"> as a seminal work in the field</w:t>
      </w:r>
      <w:r w:rsidRPr="00961A55">
        <w:t xml:space="preserve">, but </w:t>
      </w:r>
      <w:r w:rsidR="007916AA">
        <w:t>we</w:t>
      </w:r>
      <w:r w:rsidRPr="00961A55">
        <w:t xml:space="preserve"> </w:t>
      </w:r>
      <w:r>
        <w:t>felt</w:t>
      </w:r>
      <w:r w:rsidRPr="00961A55">
        <w:t xml:space="preserve"> that this kind of approach of having a formula (even if </w:t>
      </w:r>
      <w:r w:rsidR="007916AA">
        <w:t>there are variations</w:t>
      </w:r>
      <w:r w:rsidRPr="00961A55">
        <w:t xml:space="preserve">) is too rigid and </w:t>
      </w:r>
      <w:r w:rsidRPr="00961A55">
        <w:lastRenderedPageBreak/>
        <w:t>not expandable enough</w:t>
      </w:r>
      <w:r w:rsidR="00EA0528">
        <w:t xml:space="preserve"> to generate worthwhile, or</w:t>
      </w:r>
      <w:r w:rsidR="00F615E7">
        <w:t>i</w:t>
      </w:r>
      <w:r w:rsidR="00EA0528">
        <w:t>ginal content across a variety of genres.</w:t>
      </w:r>
    </w:p>
    <w:p w14:paraId="29772D5C" w14:textId="74A5D874" w:rsidR="00961A55" w:rsidRDefault="00EE26EB" w:rsidP="00FF3E44">
      <w:pPr>
        <w:pStyle w:val="IOPText"/>
      </w:pPr>
      <w:r>
        <w:t xml:space="preserve">Perhaps this warrants revision later, but at this stage </w:t>
      </w:r>
      <w:r w:rsidR="00250962">
        <w:t>it was felt</w:t>
      </w:r>
      <w:r>
        <w:t xml:space="preserve"> that specifying individual story elements </w:t>
      </w:r>
      <w:r w:rsidR="00250962">
        <w:t>was</w:t>
      </w:r>
      <w:r>
        <w:t xml:space="preserve"> unworkable at scale</w:t>
      </w:r>
      <w:r w:rsidR="00250962">
        <w:t>.</w:t>
      </w:r>
    </w:p>
    <w:p w14:paraId="196DBD59" w14:textId="68794F82" w:rsidR="00250962" w:rsidRPr="00961A55" w:rsidRDefault="00250962" w:rsidP="00250962">
      <w:pPr>
        <w:pStyle w:val="IOPH2"/>
      </w:pPr>
      <w:bookmarkStart w:id="5" w:name="_Toc28862541"/>
      <w:r>
        <w:t>2.3 Drafting</w:t>
      </w:r>
      <w:bookmarkEnd w:id="5"/>
    </w:p>
    <w:p w14:paraId="42E1820D" w14:textId="7A0FAE93" w:rsidR="00FC0729" w:rsidRDefault="0038495A" w:rsidP="00FF3E44">
      <w:pPr>
        <w:pStyle w:val="IOPText"/>
      </w:pPr>
      <w:r>
        <w:t xml:space="preserve">Finally, one of the most important aspects of every story planning process had to be considered: </w:t>
      </w:r>
      <w:r w:rsidR="00961A55" w:rsidRPr="00961A55">
        <w:t xml:space="preserve">drafting. </w:t>
      </w:r>
      <w:r>
        <w:t>Research in the area of Natural Language Generation (NLG) showed little</w:t>
      </w:r>
      <w:r w:rsidR="00961A55" w:rsidRPr="00961A55">
        <w:t xml:space="preserve"> mention </w:t>
      </w:r>
      <w:r>
        <w:t>of this concept – drafting</w:t>
      </w:r>
      <w:r w:rsidR="00961A55" w:rsidRPr="00961A55">
        <w:t xml:space="preserve"> and revising stories, so this is something </w:t>
      </w:r>
      <w:r>
        <w:t>worth investigation.</w:t>
      </w:r>
      <w:r w:rsidR="00961A55" w:rsidRPr="00961A55">
        <w:t xml:space="preserve"> </w:t>
      </w:r>
      <w:r>
        <w:t xml:space="preserve">The inner workings of this would be very dependent on the technology, but from a language perspective it stands to reason that </w:t>
      </w:r>
      <w:r w:rsidR="001F7914">
        <w:t>no great story is written in the first draft. Why should a program be expected to?</w:t>
      </w:r>
    </w:p>
    <w:p w14:paraId="64F25D89" w14:textId="25022F16" w:rsidR="00212BAE" w:rsidRPr="00961A55" w:rsidRDefault="00212BAE" w:rsidP="00212BAE">
      <w:pPr>
        <w:pStyle w:val="IOPH2"/>
      </w:pPr>
      <w:bookmarkStart w:id="6" w:name="_Toc28862542"/>
      <w:r>
        <w:t>2.4 Evaluation</w:t>
      </w:r>
      <w:bookmarkEnd w:id="6"/>
    </w:p>
    <w:p w14:paraId="4838D708" w14:textId="77777777" w:rsidR="00542FB8" w:rsidRDefault="00212BAE" w:rsidP="00FF3E44">
      <w:pPr>
        <w:pStyle w:val="IOPText"/>
      </w:pPr>
      <w:r>
        <w:t>The elephant in the room</w:t>
      </w:r>
      <w:r w:rsidR="002C189B">
        <w:t>, of course, is that ultimately</w:t>
      </w:r>
      <w:r w:rsidR="005632A8">
        <w:t>,</w:t>
      </w:r>
      <w:r w:rsidR="002C189B">
        <w:t xml:space="preserve"> nobody can define a “good story”. </w:t>
      </w:r>
      <w:r w:rsidR="005632A8">
        <w:t xml:space="preserve">Try as we may to identify common elements in popular or critically acclaimed </w:t>
      </w:r>
      <w:r w:rsidR="00F64F7B">
        <w:t>works, it will be nigh on impossible to objectively distinguish good results from bad.</w:t>
      </w:r>
      <w:r w:rsidR="006119A0">
        <w:t xml:space="preserve"> In fact, the ability to evaluate a good story and produce one are inherently intertwined</w:t>
      </w:r>
      <w:r w:rsidR="00542FB8">
        <w:t xml:space="preserve"> – a perfect evaluator could simply be reverse engineered to produce the stories itself. </w:t>
      </w:r>
    </w:p>
    <w:p w14:paraId="46A938BC" w14:textId="63E3ADCC" w:rsidR="00212BAE" w:rsidRDefault="007572FB" w:rsidP="00FF3E44">
      <w:pPr>
        <w:pStyle w:val="IOPText"/>
      </w:pPr>
      <w:r>
        <w:t>With this in mind, our goal can not be to produce</w:t>
      </w:r>
      <w:r w:rsidR="001340B6">
        <w:t xml:space="preserve"> objectively good stories. Instead, we will focus on </w:t>
      </w:r>
      <w:r w:rsidR="00CC6B14">
        <w:t xml:space="preserve">following the patterns of </w:t>
      </w:r>
      <w:r w:rsidR="001340B6">
        <w:t>popular</w:t>
      </w:r>
      <w:r w:rsidR="00CC6B14">
        <w:t xml:space="preserve"> works</w:t>
      </w:r>
      <w:r w:rsidR="001340B6">
        <w:t>. This isn’t perfect, but assuming the intent of media is primarily to entertain, it seems like a reasonable barometer.</w:t>
      </w:r>
      <w:r w:rsidR="00B62BEF">
        <w:t xml:space="preserve"> Human evaluation will be required for this, so the stories will have to be kept </w:t>
      </w:r>
      <w:r w:rsidR="004F74B9">
        <w:t>relatively short, a few thousand words maximum.</w:t>
      </w:r>
    </w:p>
    <w:p w14:paraId="2522A746" w14:textId="308F58F5" w:rsidR="00FC0729" w:rsidRDefault="001B2989" w:rsidP="00250962">
      <w:pPr>
        <w:pStyle w:val="IOPH1"/>
      </w:pPr>
      <w:bookmarkStart w:id="7" w:name="_Toc28862543"/>
      <w:r>
        <w:t>3</w:t>
      </w:r>
      <w:r w:rsidR="00250962">
        <w:t>.</w:t>
      </w:r>
      <w:r>
        <w:t xml:space="preserve"> </w:t>
      </w:r>
      <w:r w:rsidR="00FC0729">
        <w:t>Technology</w:t>
      </w:r>
      <w:bookmarkEnd w:id="7"/>
    </w:p>
    <w:p w14:paraId="06546D6C" w14:textId="560C5732" w:rsidR="004F74B9" w:rsidRDefault="004F74B9" w:rsidP="004F74B9">
      <w:pPr>
        <w:pStyle w:val="IOPH2"/>
      </w:pPr>
      <w:bookmarkStart w:id="8" w:name="_Toc28862544"/>
      <w:r>
        <w:t>3.1 Neural Networks</w:t>
      </w:r>
      <w:bookmarkEnd w:id="8"/>
    </w:p>
    <w:p w14:paraId="327A0BCE" w14:textId="41E70D08" w:rsidR="004F74B9" w:rsidRDefault="009828A1" w:rsidP="004F74B9">
      <w:pPr>
        <w:pStyle w:val="IOPText"/>
      </w:pPr>
      <w:r>
        <w:t xml:space="preserve">With the previous discussion in mind, we set about </w:t>
      </w:r>
      <w:r w:rsidR="0044007C">
        <w:t xml:space="preserve">examining </w:t>
      </w:r>
      <w:r w:rsidR="00654C9B">
        <w:t xml:space="preserve">the abundant previous research in the NLP field. </w:t>
      </w:r>
      <w:r w:rsidR="00554174">
        <w:t>In the early stages, the common denominator was the use of Neural Networks (specifically Recurrent Neural Networks).</w:t>
      </w:r>
    </w:p>
    <w:p w14:paraId="2A951655" w14:textId="77777777" w:rsidR="0066288B" w:rsidRDefault="00BF788C" w:rsidP="004F74B9">
      <w:pPr>
        <w:pStyle w:val="IOPText"/>
      </w:pPr>
      <w:r>
        <w:t xml:space="preserve">A </w:t>
      </w:r>
      <w:r w:rsidR="00D72AD1">
        <w:t>Neural Network (NN)</w:t>
      </w:r>
      <w:r>
        <w:t xml:space="preserve"> </w:t>
      </w:r>
      <w:r w:rsidR="007C4EE0">
        <w:t xml:space="preserve">is a computing system that </w:t>
      </w:r>
      <w:r>
        <w:t>seeks to emulate the kind of processing and problem solving done by the human brain</w:t>
      </w:r>
      <w:r w:rsidR="000E4262">
        <w:t xml:space="preserve">, designed around pattern </w:t>
      </w:r>
      <w:r w:rsidR="000E4262">
        <w:lastRenderedPageBreak/>
        <w:t>recognition</w:t>
      </w:r>
      <w:r w:rsidR="003E4816">
        <w:t xml:space="preserve"> (Haykin 1994)</w:t>
      </w:r>
      <w:r w:rsidR="000E4262">
        <w:t>.</w:t>
      </w:r>
      <w:r w:rsidR="007C4EE0">
        <w:t xml:space="preserve"> The core principle is that </w:t>
      </w:r>
      <w:r w:rsidR="003E4816">
        <w:t xml:space="preserve">they are taught to “learn” to perform said </w:t>
      </w:r>
      <w:r w:rsidR="009C1CCA">
        <w:t>task by analysing examples, rather than being explicitly told any rules up front.</w:t>
      </w:r>
    </w:p>
    <w:p w14:paraId="57EBB2CA" w14:textId="795029C6" w:rsidR="00554174" w:rsidRPr="00FC0729" w:rsidRDefault="0066288B" w:rsidP="004F74B9">
      <w:pPr>
        <w:pStyle w:val="IOPText"/>
      </w:pPr>
      <w:r>
        <w:t xml:space="preserve">The classic example and popular use case is image identification. To teach a program to correctly separate </w:t>
      </w:r>
      <w:r w:rsidR="0024700F">
        <w:t xml:space="preserve">images of cats and dogs, the basic approach would be to give it explicit rules for </w:t>
      </w:r>
      <w:r w:rsidR="00317525">
        <w:t>cats versus dogs – nose, ears, paws</w:t>
      </w:r>
      <w:r w:rsidR="00B143E9">
        <w:t>,</w:t>
      </w:r>
      <w:r w:rsidR="00317525">
        <w:t xml:space="preserve"> etc. However, the NN allows you to simply feed it </w:t>
      </w:r>
      <w:r w:rsidR="005E07ED">
        <w:t>examples (ideally many) of images of both, and then allow it to formulate those rules by itself. This saves time and work for the user, and creates a much more accurate model.</w:t>
      </w:r>
      <w:r w:rsidR="009C1CCA">
        <w:t xml:space="preserve"> </w:t>
      </w:r>
    </w:p>
    <w:p w14:paraId="2A334FB7" w14:textId="4AF65672" w:rsidR="00B83F76" w:rsidRDefault="00027380" w:rsidP="00FF3E44">
      <w:pPr>
        <w:pStyle w:val="IOPText"/>
      </w:pPr>
      <w:r>
        <w:t xml:space="preserve">As mentioned, </w:t>
      </w:r>
      <w:r w:rsidR="00B83F76" w:rsidRPr="00B83F76">
        <w:t>Recurrent Neural Networks appear</w:t>
      </w:r>
      <w:r w:rsidR="00B83F76">
        <w:t>ed</w:t>
      </w:r>
      <w:r w:rsidR="00B83F76" w:rsidRPr="00B83F76">
        <w:t xml:space="preserve"> to be the most popular recent technology in this field</w:t>
      </w:r>
      <w:r>
        <w:t>. These are like</w:t>
      </w:r>
      <w:r w:rsidR="00B83F76" w:rsidRPr="00B83F76">
        <w:t xml:space="preserve"> </w:t>
      </w:r>
      <w:r w:rsidR="00B83F76">
        <w:t>neural networks</w:t>
      </w:r>
      <w:r>
        <w:t>, but</w:t>
      </w:r>
      <w:r w:rsidR="00B83F76" w:rsidRPr="00B83F76">
        <w:t xml:space="preserve"> with loops </w:t>
      </w:r>
      <w:r>
        <w:t>that provide</w:t>
      </w:r>
      <w:r w:rsidR="00B83F76" w:rsidRPr="00B83F76">
        <w:t xml:space="preserve"> a kind of memory or persistence</w:t>
      </w:r>
      <w:r w:rsidR="00DA5C15">
        <w:t xml:space="preserve"> (Graves et al 2008)</w:t>
      </w:r>
      <w:r w:rsidR="00B83F76" w:rsidRPr="00B83F76">
        <w:t xml:space="preserve">. These have feedback connections and can process sequences of data, instead of just single data points like a typical </w:t>
      </w:r>
      <w:r w:rsidR="00491787">
        <w:t>(</w:t>
      </w:r>
      <w:r w:rsidR="00B83F76" w:rsidRPr="00B83F76">
        <w:t>feedforward</w:t>
      </w:r>
      <w:r w:rsidR="00491787">
        <w:t xml:space="preserve">) </w:t>
      </w:r>
      <w:r w:rsidR="00B83F76" w:rsidRPr="00B83F76">
        <w:t>neural network. Particularly LSTM (Long Short Term Memory)</w:t>
      </w:r>
      <w:r w:rsidR="0039533F">
        <w:t xml:space="preserve"> networks</w:t>
      </w:r>
      <w:r w:rsidR="00B83F76" w:rsidRPr="00B83F76">
        <w:t xml:space="preserve">, which are better at remembering long term dependencies. </w:t>
      </w:r>
    </w:p>
    <w:p w14:paraId="1FA8C930" w14:textId="39DAD7B9" w:rsidR="007A384B" w:rsidRDefault="007A384B" w:rsidP="007A384B">
      <w:pPr>
        <w:pStyle w:val="IOPText"/>
        <w:jc w:val="center"/>
        <w:rPr>
          <w:rFonts w:eastAsia="Times New Roman" w:cs="Times New Roman"/>
          <w:lang w:eastAsia="zh-CN"/>
        </w:rPr>
      </w:pPr>
      <w:r w:rsidRPr="007A384B">
        <w:rPr>
          <w:rFonts w:eastAsia="Times New Roman" w:cs="Times New Roman"/>
          <w:lang w:eastAsia="zh-CN"/>
        </w:rPr>
        <w:fldChar w:fldCharType="begin"/>
      </w:r>
      <w:r w:rsidRPr="007A384B">
        <w:rPr>
          <w:rFonts w:eastAsia="Times New Roman" w:cs="Times New Roman"/>
          <w:lang w:eastAsia="zh-CN"/>
        </w:rPr>
        <w:instrText xml:space="preserve"> INCLUDEPICTURE "https://lh6.googleusercontent.com/It3pwI71_xTwMdQ8L2rGojcHJWKjbXzvTcJkBqCMPZnoc5qW16Qk17PqYxmIGHwQUdh9cS3E6iiDFEqXbD5dntpfZ1ERLdcnwligorbUYeIzugJ17xutU4WJ_bLSc_JdSP0QjlB5ZNg" \* MERGEFORMATINET </w:instrText>
      </w:r>
      <w:r w:rsidRPr="007A384B">
        <w:rPr>
          <w:rFonts w:eastAsia="Times New Roman" w:cs="Times New Roman"/>
          <w:lang w:eastAsia="zh-CN"/>
        </w:rPr>
        <w:fldChar w:fldCharType="separate"/>
      </w:r>
      <w:r w:rsidRPr="007A384B">
        <w:rPr>
          <w:rFonts w:eastAsia="Times New Roman" w:cs="Times New Roman"/>
          <w:lang w:eastAsia="zh-CN"/>
        </w:rPr>
        <w:drawing>
          <wp:inline distT="0" distB="0" distL="0" distR="0" wp14:anchorId="3CBAF4E5" wp14:editId="6B51D699">
            <wp:extent cx="3015761" cy="2703296"/>
            <wp:effectExtent l="0" t="0" r="0" b="1905"/>
            <wp:docPr id="3" name="Picture 3" descr="https://lh6.googleusercontent.com/It3pwI71_xTwMdQ8L2rGojcHJWKjbXzvTcJkBqCMPZnoc5qW16Qk17PqYxmIGHwQUdh9cS3E6iiDFEqXbD5dntpfZ1ERLdcnwligorbUYeIzugJ17xutU4WJ_bLSc_JdSP0QjlB5Z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internal-guid-e9bd602d-7fff-302e-ae3f-8e0816f0437d" descr="https://lh6.googleusercontent.com/It3pwI71_xTwMdQ8L2rGojcHJWKjbXzvTcJkBqCMPZnoc5qW16Qk17PqYxmIGHwQUdh9cS3E6iiDFEqXbD5dntpfZ1ERLdcnwligorbUYeIzugJ17xutU4WJ_bLSc_JdSP0QjlB5Z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32744" cy="2718519"/>
                    </a:xfrm>
                    <a:prstGeom prst="rect">
                      <a:avLst/>
                    </a:prstGeom>
                    <a:noFill/>
                    <a:ln>
                      <a:noFill/>
                    </a:ln>
                  </pic:spPr>
                </pic:pic>
              </a:graphicData>
            </a:graphic>
          </wp:inline>
        </w:drawing>
      </w:r>
      <w:r w:rsidRPr="007A384B">
        <w:rPr>
          <w:rFonts w:eastAsia="Times New Roman" w:cs="Times New Roman"/>
          <w:lang w:eastAsia="zh-CN"/>
        </w:rPr>
        <w:fldChar w:fldCharType="end"/>
      </w:r>
    </w:p>
    <w:p w14:paraId="1B929C97" w14:textId="62921CF7" w:rsidR="007A384B" w:rsidRPr="00F56327" w:rsidRDefault="007A384B" w:rsidP="007A384B">
      <w:pPr>
        <w:pStyle w:val="IOPText"/>
        <w:jc w:val="center"/>
        <w:rPr>
          <w:rFonts w:eastAsia="Times New Roman" w:cs="Times New Roman"/>
          <w:i/>
          <w:iCs/>
          <w:lang w:eastAsia="zh-CN"/>
        </w:rPr>
      </w:pPr>
      <w:r w:rsidRPr="00F56327">
        <w:rPr>
          <w:rFonts w:eastAsia="Times New Roman" w:cs="Times New Roman"/>
          <w:i/>
          <w:iCs/>
          <w:lang w:eastAsia="zh-CN"/>
        </w:rPr>
        <w:t>wiki.tum.de</w:t>
      </w:r>
    </w:p>
    <w:p w14:paraId="240BB5E3" w14:textId="3F0EFA9E" w:rsidR="007A384B" w:rsidRDefault="005746C2" w:rsidP="001524DA">
      <w:pPr>
        <w:pStyle w:val="IOPText"/>
      </w:pPr>
      <w:r>
        <w:t xml:space="preserve">This is incredibly important for NLG, because context matters. When identifying images, as with the previous example, this isn’t such a big deal. Examples are distinct and don’t depend on each other – one input, one output. </w:t>
      </w:r>
      <w:r w:rsidR="00C653BE">
        <w:t xml:space="preserve">However, with language, you must generate the next part of your output, piece by piece. In this case, remembering what </w:t>
      </w:r>
      <w:r w:rsidR="002C4E46">
        <w:t xml:space="preserve">was written previously is vital, not only to make coherent sentences but also to construct an </w:t>
      </w:r>
      <w:r w:rsidR="002C4E46">
        <w:lastRenderedPageBreak/>
        <w:t xml:space="preserve">overall narrative throughout the story. Characters should develop, plot points should advance, </w:t>
      </w:r>
      <w:r w:rsidR="00BD54D5">
        <w:t>relevant twists should occur, and so on.</w:t>
      </w:r>
    </w:p>
    <w:p w14:paraId="4FFA6D4F" w14:textId="2B75103C" w:rsidR="008B6DC8" w:rsidRDefault="006E5C12" w:rsidP="008B6DC8">
      <w:pPr>
        <w:pStyle w:val="IOPH2"/>
      </w:pPr>
      <w:bookmarkStart w:id="9" w:name="_Toc28862545"/>
      <w:r>
        <w:t>3.2 Transformers</w:t>
      </w:r>
      <w:bookmarkEnd w:id="9"/>
    </w:p>
    <w:p w14:paraId="3427F1D4" w14:textId="0F15BD29" w:rsidR="002E4CDE" w:rsidRDefault="00FC0729" w:rsidP="00FF3E44">
      <w:pPr>
        <w:pStyle w:val="IOPText"/>
      </w:pPr>
      <w:r>
        <w:t xml:space="preserve">However, these </w:t>
      </w:r>
      <w:r w:rsidR="006E5C12">
        <w:t>RNNs and LSTMs appear not to be</w:t>
      </w:r>
      <w:r>
        <w:t xml:space="preserve"> state of the art in the NLP world anymore. Things move quickly, and</w:t>
      </w:r>
      <w:r w:rsidR="00152C57">
        <w:t xml:space="preserve"> </w:t>
      </w:r>
      <w:r w:rsidR="006E5C12">
        <w:t>that has led us to the Transformer architecture.</w:t>
      </w:r>
      <w:r w:rsidR="00152C57">
        <w:t xml:space="preserve"> </w:t>
      </w:r>
    </w:p>
    <w:p w14:paraId="38DEAEE5" w14:textId="377FBB9A" w:rsidR="002E4CDE" w:rsidRDefault="002E4CDE" w:rsidP="00FF3E44">
      <w:pPr>
        <w:pStyle w:val="IOPText"/>
      </w:pPr>
      <w:r w:rsidRPr="002E4CDE">
        <w:t>The idea was pioneered by a team of Google researchers</w:t>
      </w:r>
      <w:r w:rsidR="006E5C12">
        <w:t xml:space="preserve"> </w:t>
      </w:r>
      <w:r w:rsidR="00712C94">
        <w:t>(Vaswani et al 2017)</w:t>
      </w:r>
      <w:r w:rsidRPr="002E4CDE">
        <w:t xml:space="preserve"> and the early results are very promising. OpenAI</w:t>
      </w:r>
      <w:r w:rsidR="00712C94">
        <w:t>’s</w:t>
      </w:r>
      <w:r w:rsidRPr="002E4CDE">
        <w:t xml:space="preserve"> GPT-2</w:t>
      </w:r>
      <w:r w:rsidR="0009718E">
        <w:t xml:space="preserve"> (Radford et al 2019)</w:t>
      </w:r>
      <w:r w:rsidRPr="002E4CDE">
        <w:t xml:space="preserve"> is perhaps the most advanced language processing </w:t>
      </w:r>
      <w:r w:rsidR="00712C94">
        <w:t>Artificial Intelligence (AI) system</w:t>
      </w:r>
      <w:r w:rsidRPr="002E4CDE">
        <w:t xml:space="preserve"> currently, so much so that they declined to release their full code</w:t>
      </w:r>
      <w:r w:rsidR="00DD15C2">
        <w:t>, claiming</w:t>
      </w:r>
      <w:r w:rsidRPr="002E4CDE">
        <w:t xml:space="preserve"> </w:t>
      </w:r>
      <w:r w:rsidR="00DD15C2">
        <w:t>they</w:t>
      </w:r>
      <w:r w:rsidRPr="002E4CDE">
        <w:t xml:space="preserve"> fear it could be used for </w:t>
      </w:r>
      <w:r>
        <w:t>ill</w:t>
      </w:r>
      <w:r w:rsidRPr="002E4CDE">
        <w:t xml:space="preserve"> means</w:t>
      </w:r>
      <w:r w:rsidR="00DD15C2">
        <w:t xml:space="preserve"> e.g. fake news.</w:t>
      </w:r>
    </w:p>
    <w:p w14:paraId="0E047F1B" w14:textId="6ADDD7F8" w:rsidR="00BA5B75" w:rsidRDefault="00BA5B75" w:rsidP="00BA5B75">
      <w:pPr>
        <w:spacing w:after="0" w:line="240" w:lineRule="auto"/>
        <w:jc w:val="center"/>
        <w:rPr>
          <w:rFonts w:ascii="Times New Roman" w:eastAsia="Times New Roman" w:hAnsi="Times New Roman" w:cs="Times New Roman"/>
          <w:sz w:val="24"/>
          <w:szCs w:val="24"/>
          <w:lang w:val="en-IE" w:eastAsia="zh-CN"/>
        </w:rPr>
      </w:pPr>
      <w:r w:rsidRPr="00BA5B75">
        <w:rPr>
          <w:rFonts w:ascii="Times New Roman" w:eastAsia="Times New Roman" w:hAnsi="Times New Roman" w:cs="Times New Roman"/>
          <w:sz w:val="24"/>
          <w:szCs w:val="24"/>
          <w:lang w:val="en-IE" w:eastAsia="zh-CN"/>
        </w:rPr>
        <w:fldChar w:fldCharType="begin"/>
      </w:r>
      <w:r w:rsidRPr="00BA5B75">
        <w:rPr>
          <w:rFonts w:ascii="Times New Roman" w:eastAsia="Times New Roman" w:hAnsi="Times New Roman" w:cs="Times New Roman"/>
          <w:sz w:val="24"/>
          <w:szCs w:val="24"/>
          <w:lang w:val="en-IE" w:eastAsia="zh-CN"/>
        </w:rPr>
        <w:instrText xml:space="preserve"> INCLUDEPICTURE "https://lh6.googleusercontent.com/6cAWVa1tJRxrcKvg8c6Qw-jzQ0waullDenUi6fdqKGveZzLHZ6EKczjiCplB3ARvJZGfZdG6liMqHdbM2httZFPiuMCt6hae3gL9stMpLpM64G6GvOdsSR2MCdZkdcX24P4vNjZ78pI" \* MERGEFORMATINET </w:instrText>
      </w:r>
      <w:r w:rsidRPr="00BA5B75">
        <w:rPr>
          <w:rFonts w:ascii="Times New Roman" w:eastAsia="Times New Roman" w:hAnsi="Times New Roman" w:cs="Times New Roman"/>
          <w:sz w:val="24"/>
          <w:szCs w:val="24"/>
          <w:lang w:val="en-IE" w:eastAsia="zh-CN"/>
        </w:rPr>
        <w:fldChar w:fldCharType="separate"/>
      </w:r>
      <w:r w:rsidRPr="00BA5B75">
        <w:rPr>
          <w:rFonts w:ascii="Times New Roman" w:eastAsia="Times New Roman" w:hAnsi="Times New Roman" w:cs="Times New Roman"/>
          <w:noProof/>
          <w:sz w:val="24"/>
          <w:szCs w:val="24"/>
          <w:lang w:val="en-IE" w:eastAsia="zh-CN"/>
        </w:rPr>
        <w:drawing>
          <wp:inline distT="0" distB="0" distL="0" distR="0" wp14:anchorId="7224EF7D" wp14:editId="5BDA9047">
            <wp:extent cx="4572000" cy="2506185"/>
            <wp:effectExtent l="0" t="0" r="0" b="0"/>
            <wp:docPr id="7" name="Picture 7" descr="https://lh6.googleusercontent.com/6cAWVa1tJRxrcKvg8c6Qw-jzQ0waullDenUi6fdqKGveZzLHZ6EKczjiCplB3ARvJZGfZdG6liMqHdbM2httZFPiuMCt6hae3gL9stMpLpM64G6GvOdsSR2MCdZkdcX24P4vNjZ78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internal-guid-c96e7400-7fff-a516-31cc-68513c70d524" descr="https://lh6.googleusercontent.com/6cAWVa1tJRxrcKvg8c6Qw-jzQ0waullDenUi6fdqKGveZzLHZ6EKczjiCplB3ARvJZGfZdG6liMqHdbM2httZFPiuMCt6hae3gL9stMpLpM64G6GvOdsSR2MCdZkdcX24P4vNjZ78pI"/>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83658" cy="2512575"/>
                    </a:xfrm>
                    <a:prstGeom prst="rect">
                      <a:avLst/>
                    </a:prstGeom>
                    <a:noFill/>
                    <a:ln>
                      <a:noFill/>
                    </a:ln>
                  </pic:spPr>
                </pic:pic>
              </a:graphicData>
            </a:graphic>
          </wp:inline>
        </w:drawing>
      </w:r>
      <w:r w:rsidRPr="00BA5B75">
        <w:rPr>
          <w:rFonts w:ascii="Times New Roman" w:eastAsia="Times New Roman" w:hAnsi="Times New Roman" w:cs="Times New Roman"/>
          <w:sz w:val="24"/>
          <w:szCs w:val="24"/>
          <w:lang w:val="en-IE" w:eastAsia="zh-CN"/>
        </w:rPr>
        <w:fldChar w:fldCharType="end"/>
      </w:r>
    </w:p>
    <w:p w14:paraId="3A4CE361" w14:textId="20B1E4C9" w:rsidR="00D85B3C" w:rsidRPr="00F56327" w:rsidRDefault="00BA5B75" w:rsidP="00BA5B75">
      <w:pPr>
        <w:spacing w:after="0" w:line="240" w:lineRule="auto"/>
        <w:jc w:val="center"/>
        <w:rPr>
          <w:rFonts w:ascii="Times New Roman" w:eastAsia="Times New Roman" w:hAnsi="Times New Roman" w:cs="Times New Roman"/>
          <w:i/>
          <w:iCs/>
          <w:sz w:val="24"/>
          <w:szCs w:val="24"/>
          <w:lang w:val="en-IE" w:eastAsia="zh-CN"/>
        </w:rPr>
      </w:pPr>
      <w:r w:rsidRPr="00F56327">
        <w:rPr>
          <w:rFonts w:ascii="Times New Roman" w:eastAsia="Times New Roman" w:hAnsi="Times New Roman" w:cs="Times New Roman"/>
          <w:i/>
          <w:iCs/>
          <w:sz w:val="24"/>
          <w:szCs w:val="24"/>
          <w:lang w:val="en-IE" w:eastAsia="zh-CN"/>
        </w:rPr>
        <w:t>mlexplained.com</w:t>
      </w:r>
    </w:p>
    <w:p w14:paraId="63A2A79E" w14:textId="334399B0" w:rsidR="00BA5B75" w:rsidRPr="00D47A6F" w:rsidRDefault="00BA5B75" w:rsidP="00BA5B75">
      <w:pPr>
        <w:spacing w:after="0" w:line="240" w:lineRule="auto"/>
        <w:jc w:val="center"/>
        <w:rPr>
          <w:rFonts w:ascii="Times New Roman" w:eastAsia="Times New Roman" w:hAnsi="Times New Roman" w:cs="Times New Roman"/>
          <w:i/>
          <w:iCs/>
          <w:sz w:val="24"/>
          <w:szCs w:val="24"/>
          <w:lang w:val="en-IE" w:eastAsia="zh-CN"/>
        </w:rPr>
      </w:pPr>
      <w:r w:rsidRPr="00D47A6F">
        <w:rPr>
          <w:rFonts w:ascii="Times New Roman" w:eastAsia="Times New Roman" w:hAnsi="Times New Roman" w:cs="Times New Roman"/>
          <w:i/>
          <w:iCs/>
          <w:sz w:val="24"/>
          <w:szCs w:val="24"/>
          <w:lang w:val="en-IE" w:eastAsia="zh-CN"/>
        </w:rPr>
        <w:t>(top: RNN, bottom: Transformer)</w:t>
      </w:r>
    </w:p>
    <w:p w14:paraId="2E134F37" w14:textId="1EE518C5" w:rsidR="00F93F08" w:rsidRDefault="00B9024A" w:rsidP="00FF3E44">
      <w:pPr>
        <w:pStyle w:val="IOPText"/>
      </w:pPr>
      <w:r>
        <w:t xml:space="preserve">We mentioned RNNs utilising loops, </w:t>
      </w:r>
      <w:r w:rsidR="000A4CA1">
        <w:t>but in reality it’s more like a series of connected Neurons</w:t>
      </w:r>
      <w:r w:rsidR="00E267DE">
        <w:t xml:space="preserve">, each performing its processing and then passing the new </w:t>
      </w:r>
      <w:r w:rsidR="001C1A05">
        <w:t>“</w:t>
      </w:r>
      <w:r w:rsidR="00E267DE">
        <w:t>state</w:t>
      </w:r>
      <w:r w:rsidR="001C1A05">
        <w:t>”</w:t>
      </w:r>
      <w:r w:rsidR="00E267DE">
        <w:t xml:space="preserve"> to the next. This is what allows it to maintain memory – each stage of the computation is aware of everything that happened previously. You can see this in the above diagram. </w:t>
      </w:r>
    </w:p>
    <w:p w14:paraId="16E05CE3" w14:textId="55F4092B" w:rsidR="00BA5B75" w:rsidRDefault="00F93F08" w:rsidP="00FF3E44">
      <w:pPr>
        <w:pStyle w:val="IOPText"/>
      </w:pPr>
      <w:r>
        <w:t>Note: here the example is translation, but for language generation the idea is the same. Instead of passing in a passage and translating it, we seek to find the next part of said passage. Also</w:t>
      </w:r>
      <w:r w:rsidR="00E267DE">
        <w:t xml:space="preserve"> there are encoding (orange)</w:t>
      </w:r>
      <w:r w:rsidR="00A9007B">
        <w:t xml:space="preserve"> and decoding (blue) stages, but they are practically similar. </w:t>
      </w:r>
    </w:p>
    <w:p w14:paraId="0E109B07" w14:textId="363B930C" w:rsidR="001C1A05" w:rsidRDefault="00690BCB" w:rsidP="00FF3E44">
      <w:pPr>
        <w:pStyle w:val="IOPText"/>
      </w:pPr>
      <w:r>
        <w:t xml:space="preserve">The issues here are clear. These are very difficult to parallelise since the </w:t>
      </w:r>
      <w:r w:rsidR="00C16276">
        <w:t xml:space="preserve">computation must be done in sequence, passing the state along. Also, the further you drift from the </w:t>
      </w:r>
      <w:r w:rsidR="00C16276">
        <w:lastRenderedPageBreak/>
        <w:t xml:space="preserve">start (i.e. the longer the text becomes) the </w:t>
      </w:r>
      <w:r w:rsidR="004E6618">
        <w:t xml:space="preserve">less your network will remember about those early stages. This is a problem for stories, where </w:t>
      </w:r>
      <w:r w:rsidR="000C7A89">
        <w:t>elements are often mentioned briefly at the start, only to come into prominence later – vital for continuity.</w:t>
      </w:r>
    </w:p>
    <w:p w14:paraId="2685100C" w14:textId="78A6EDAF" w:rsidR="000C7A89" w:rsidRDefault="000C7A89" w:rsidP="00FF3E44">
      <w:pPr>
        <w:pStyle w:val="IOPText"/>
      </w:pPr>
      <w:r>
        <w:t xml:space="preserve">Transformers, by contrast, take the entire input passage in at once, </w:t>
      </w:r>
      <w:r w:rsidR="003E7443">
        <w:t xml:space="preserve">using the concept of Attention (Vaswani et al 2017) along with positional encoding (to ensure you don’t start mixing up a sentence) to calculate the relative importance of each word. </w:t>
      </w:r>
      <w:r w:rsidR="00AE2DC6">
        <w:t xml:space="preserve">These results are then passed through a more traditional feedforward Neural Network (much faster than an RNN) </w:t>
      </w:r>
      <w:r w:rsidR="00A659FA">
        <w:t xml:space="preserve">and potentially another multi-head attention stage (applications differ) to produce your following </w:t>
      </w:r>
      <w:r w:rsidR="00E77CE6">
        <w:t>piece of the passage.</w:t>
      </w:r>
      <w:r w:rsidR="00A659FA">
        <w:t xml:space="preserve"> </w:t>
      </w:r>
    </w:p>
    <w:p w14:paraId="36F941FE" w14:textId="64D98A83" w:rsidR="00E77CE6" w:rsidRDefault="00E77CE6" w:rsidP="00FF3E44">
      <w:pPr>
        <w:pStyle w:val="IOPText"/>
      </w:pPr>
      <w:r>
        <w:t xml:space="preserve">For the purposes of this research, we won’t be delving into the inner workings of the </w:t>
      </w:r>
      <w:r w:rsidR="000870B1">
        <w:t>A</w:t>
      </w:r>
      <w:r>
        <w:t xml:space="preserve">ttention mechanism, but essentially what it does is </w:t>
      </w:r>
      <w:r w:rsidR="004725D6">
        <w:t>calculate the relevance of each word in the input. For example, if you have the input “I grew up in France… I speak fluent” and wish to predict the next word</w:t>
      </w:r>
      <w:r w:rsidR="008F3002">
        <w:t>, the word “France” will be given a much higher score, indicating to the system what it should predict based on.</w:t>
      </w:r>
    </w:p>
    <w:p w14:paraId="55F67072" w14:textId="162827B1" w:rsidR="008F3002" w:rsidRDefault="008F3002" w:rsidP="00FF3E44">
      <w:pPr>
        <w:pStyle w:val="IOPText"/>
      </w:pPr>
      <w:r>
        <w:t>This helps hugely with the long term dependency issue, since at each stage the entire input is considered, and thus there is a much lower risk of earlier information being “forgotten”</w:t>
      </w:r>
      <w:r w:rsidR="00152C57">
        <w:t xml:space="preserve">, something that even the finest LSTMs struggled with. </w:t>
      </w:r>
    </w:p>
    <w:p w14:paraId="59458EFE" w14:textId="45408D4D" w:rsidR="00D626DE" w:rsidRDefault="00D626DE" w:rsidP="00FF3E44">
      <w:pPr>
        <w:pStyle w:val="IOPText"/>
      </w:pPr>
      <w:r>
        <w:t>This could lead to performance issues, but thanks to the</w:t>
      </w:r>
      <w:r w:rsidR="000870B1">
        <w:t xml:space="preserve"> Attention mechanism</w:t>
      </w:r>
      <w:r>
        <w:t xml:space="preserve"> </w:t>
      </w:r>
      <w:r w:rsidR="000870B1">
        <w:t xml:space="preserve">and </w:t>
      </w:r>
      <w:r>
        <w:t>feedforward NN being used</w:t>
      </w:r>
      <w:r w:rsidR="000870B1">
        <w:t xml:space="preserve"> (allowing you to process the entire input at once), Transformers are in fact faster.</w:t>
      </w:r>
    </w:p>
    <w:p w14:paraId="1A699828" w14:textId="6D8E7975" w:rsidR="00FC0729" w:rsidRDefault="002E4CDE" w:rsidP="00FF3E44">
      <w:pPr>
        <w:pStyle w:val="IOPText"/>
      </w:pPr>
      <w:r>
        <w:t xml:space="preserve">The best models also seem to </w:t>
      </w:r>
      <w:r w:rsidR="00DD15C2">
        <w:t>utilise</w:t>
      </w:r>
      <w:r>
        <w:t xml:space="preserve"> unsupervised learning</w:t>
      </w:r>
      <w:r w:rsidR="001154D2">
        <w:t xml:space="preserve"> (to be discussed later)</w:t>
      </w:r>
      <w:r>
        <w:t>, which has the obvious benefit of being able to feed it much more data</w:t>
      </w:r>
      <w:r w:rsidR="00DD15C2">
        <w:t xml:space="preserve">, as seen with GPT-2 and its </w:t>
      </w:r>
      <w:r w:rsidR="00D85B3C">
        <w:t>1.5 billion parameters</w:t>
      </w:r>
      <w:r>
        <w:t>. However,</w:t>
      </w:r>
      <w:r w:rsidR="000870B1">
        <w:t xml:space="preserve"> </w:t>
      </w:r>
      <w:r>
        <w:t>you</w:t>
      </w:r>
      <w:r w:rsidR="000870B1">
        <w:t xml:space="preserve"> do</w:t>
      </w:r>
      <w:r>
        <w:t xml:space="preserve"> </w:t>
      </w:r>
      <w:r w:rsidRPr="002E4CDE">
        <w:rPr>
          <w:i/>
          <w:iCs/>
        </w:rPr>
        <w:t>need</w:t>
      </w:r>
      <w:r>
        <w:t xml:space="preserve"> to feed it a massive amount of data </w:t>
      </w:r>
      <w:r w:rsidR="00D85B3C">
        <w:t xml:space="preserve">for it </w:t>
      </w:r>
      <w:r>
        <w:t xml:space="preserve">to be in any way effective. </w:t>
      </w:r>
    </w:p>
    <w:p w14:paraId="391835D5" w14:textId="6AB12CC8" w:rsidR="00896B73" w:rsidRDefault="00896B73" w:rsidP="00896B73">
      <w:pPr>
        <w:pStyle w:val="IOPH2"/>
      </w:pPr>
      <w:bookmarkStart w:id="10" w:name="_Toc28862546"/>
      <w:r>
        <w:t>3.3 Language and Environment</w:t>
      </w:r>
      <w:bookmarkEnd w:id="10"/>
    </w:p>
    <w:p w14:paraId="458CC5FB" w14:textId="61372CEA" w:rsidR="00152C57" w:rsidRDefault="00152C57" w:rsidP="00FF3E44">
      <w:pPr>
        <w:pStyle w:val="IOPText"/>
      </w:pPr>
      <w:r>
        <w:t xml:space="preserve">Either way, </w:t>
      </w:r>
      <w:r w:rsidRPr="00152C57">
        <w:t>Python will certainly be the core language used,</w:t>
      </w:r>
      <w:r w:rsidR="00896B73">
        <w:t xml:space="preserve"> as it is </w:t>
      </w:r>
      <w:r w:rsidR="00C34E56">
        <w:t>prominent in the machine learning and specifically NLP field.</w:t>
      </w:r>
      <w:r w:rsidRPr="00152C57">
        <w:t xml:space="preserve"> PyTorch</w:t>
      </w:r>
      <w:r w:rsidR="000C2937">
        <w:t xml:space="preserve"> (</w:t>
      </w:r>
      <w:hyperlink r:id="rId14" w:history="1">
        <w:r w:rsidR="006C4BC9" w:rsidRPr="00184195">
          <w:rPr>
            <w:rStyle w:val="Hyperlink"/>
          </w:rPr>
          <w:t>https://pytorch.org/</w:t>
        </w:r>
      </w:hyperlink>
      <w:r w:rsidR="006C4BC9">
        <w:t>)</w:t>
      </w:r>
      <w:r w:rsidRPr="00152C57">
        <w:t xml:space="preserve"> and TensorFlow </w:t>
      </w:r>
      <w:r w:rsidR="006C4BC9">
        <w:t>(</w:t>
      </w:r>
      <w:hyperlink r:id="rId15" w:history="1">
        <w:r w:rsidR="006C4BC9" w:rsidRPr="00184195">
          <w:rPr>
            <w:rStyle w:val="Hyperlink"/>
          </w:rPr>
          <w:t>https://www.tensorflow.org/</w:t>
        </w:r>
      </w:hyperlink>
      <w:r w:rsidR="006C4BC9">
        <w:t xml:space="preserve">) </w:t>
      </w:r>
      <w:r w:rsidRPr="00152C57">
        <w:t>both implement LST</w:t>
      </w:r>
      <w:r w:rsidR="002E4CDE">
        <w:t xml:space="preserve">Ms and </w:t>
      </w:r>
      <w:r w:rsidR="00BB4C0A">
        <w:t xml:space="preserve">are </w:t>
      </w:r>
      <w:r w:rsidR="002E4CDE">
        <w:t>widely used in Transformers</w:t>
      </w:r>
      <w:r w:rsidRPr="00152C57">
        <w:t xml:space="preserve">. PyTorch </w:t>
      </w:r>
      <w:r w:rsidR="00896B73">
        <w:t xml:space="preserve">initially </w:t>
      </w:r>
      <w:r w:rsidR="002E4CDE">
        <w:t>seemed the better option for Recurrent Neural Networks, TensorFlow for Transformers</w:t>
      </w:r>
      <w:r w:rsidR="00BB4C0A">
        <w:t xml:space="preserve">, </w:t>
      </w:r>
      <w:r w:rsidR="003B70A2">
        <w:t>but</w:t>
      </w:r>
      <w:r w:rsidR="00BB4C0A">
        <w:t xml:space="preserve"> with the latest version of TensorFlow 2.0 </w:t>
      </w:r>
      <w:r w:rsidR="00F82431">
        <w:lastRenderedPageBreak/>
        <w:t>(</w:t>
      </w:r>
      <w:r w:rsidR="0029448D">
        <w:t xml:space="preserve">boasting Keras </w:t>
      </w:r>
      <w:r w:rsidR="003B70A2">
        <w:t>integration</w:t>
      </w:r>
      <w:r w:rsidR="00F82431">
        <w:t>, as well as the longer history and better support network)</w:t>
      </w:r>
      <w:r w:rsidR="00BB4C0A">
        <w:t xml:space="preserve"> </w:t>
      </w:r>
      <w:r w:rsidR="003B70A2">
        <w:t xml:space="preserve">and my decision to proceed with Transformers, this </w:t>
      </w:r>
      <w:r w:rsidR="00F82431">
        <w:t>made TensorFlow the obvious choice.</w:t>
      </w:r>
    </w:p>
    <w:p w14:paraId="3360DA7F" w14:textId="3321C9F5" w:rsidR="002E4CDE" w:rsidRPr="001524DA" w:rsidRDefault="001B2989" w:rsidP="001524DA">
      <w:pPr>
        <w:pStyle w:val="IOPH1"/>
        <w:rPr>
          <w:lang w:val="en-IE"/>
        </w:rPr>
      </w:pPr>
      <w:bookmarkStart w:id="11" w:name="_Toc28862547"/>
      <w:r>
        <w:t>4</w:t>
      </w:r>
      <w:r w:rsidR="00D72AD1">
        <w:t>.</w:t>
      </w:r>
      <w:r w:rsidR="00152C57">
        <w:t xml:space="preserve"> Training Data</w:t>
      </w:r>
      <w:bookmarkEnd w:id="11"/>
      <w:r w:rsidR="00B83F76" w:rsidRPr="00B83F76">
        <w:t xml:space="preserve"> </w:t>
      </w:r>
    </w:p>
    <w:p w14:paraId="43AAF904" w14:textId="77777777" w:rsidR="00E83693" w:rsidRDefault="009C7E88" w:rsidP="00FF3E44">
      <w:pPr>
        <w:pStyle w:val="IOPText"/>
      </w:pPr>
      <w:r>
        <w:t>Training data is vital to this project</w:t>
      </w:r>
      <w:r w:rsidR="0087283C">
        <w:t>, since Transformers are still ultimately NN driven and these are highly dependent on the examples provided to them.</w:t>
      </w:r>
      <w:r w:rsidR="00BD71FC">
        <w:t xml:space="preserve"> </w:t>
      </w:r>
    </w:p>
    <w:p w14:paraId="111FE752" w14:textId="6A860637" w:rsidR="00E83693" w:rsidRDefault="00E83693" w:rsidP="00E83693">
      <w:pPr>
        <w:pStyle w:val="IOPText"/>
      </w:pPr>
      <w:r w:rsidRPr="00B83F76">
        <w:t xml:space="preserve">Creating a grammatically-correct </w:t>
      </w:r>
      <w:r>
        <w:t>series of words</w:t>
      </w:r>
      <w:r w:rsidRPr="00B83F76">
        <w:t xml:space="preserve"> is not a major challenge, nor is coming up with something so nonsensical that it’s entertaining to laugh at</w:t>
      </w:r>
      <w:r>
        <w:t xml:space="preserve">. Recreating </w:t>
      </w:r>
      <w:r w:rsidR="00D73EBC">
        <w:t xml:space="preserve">something similar to popular stories – something that flows logically and </w:t>
      </w:r>
      <w:r w:rsidR="00AB23B6">
        <w:t>engages a reader (however difficult that may be to define) –</w:t>
      </w:r>
      <w:r w:rsidRPr="00B83F76">
        <w:t xml:space="preserve"> is much more difficult</w:t>
      </w:r>
      <w:r w:rsidR="00AB23B6">
        <w:t>. This is the difference between good and bad training.</w:t>
      </w:r>
    </w:p>
    <w:p w14:paraId="2EFE6D56" w14:textId="0FF9F89A" w:rsidR="009C7E88" w:rsidRDefault="00BD71FC" w:rsidP="00FF3E44">
      <w:pPr>
        <w:pStyle w:val="IOPText"/>
      </w:pPr>
      <w:r>
        <w:t xml:space="preserve">There </w:t>
      </w:r>
      <w:r w:rsidR="00175EF0">
        <w:t>is</w:t>
      </w:r>
      <w:r>
        <w:t xml:space="preserve"> </w:t>
      </w:r>
      <w:r w:rsidR="00175EF0">
        <w:t>a variety of approaches.</w:t>
      </w:r>
    </w:p>
    <w:p w14:paraId="539B4C0B" w14:textId="42DFCACA" w:rsidR="0087283C" w:rsidRDefault="002A5107" w:rsidP="0087283C">
      <w:pPr>
        <w:pStyle w:val="IOPH2"/>
      </w:pPr>
      <w:bookmarkStart w:id="12" w:name="_Toc28862548"/>
      <w:r>
        <w:t>4.</w:t>
      </w:r>
      <w:r w:rsidR="00E83693">
        <w:t>1</w:t>
      </w:r>
      <w:r>
        <w:t xml:space="preserve"> Supervised Learning</w:t>
      </w:r>
      <w:bookmarkEnd w:id="12"/>
    </w:p>
    <w:p w14:paraId="134D5FDB" w14:textId="77777777" w:rsidR="00A85499" w:rsidRDefault="00F54478" w:rsidP="00175EF0">
      <w:pPr>
        <w:pStyle w:val="IOPText"/>
      </w:pPr>
      <w:r>
        <w:t xml:space="preserve">This involves </w:t>
      </w:r>
      <w:r w:rsidR="00B339E6">
        <w:t xml:space="preserve">labelling input data with its expected output (Mohri et al 2018), </w:t>
      </w:r>
      <w:r w:rsidR="00DB37A8">
        <w:t xml:space="preserve">and potentially labelling at an even more granular level, down to elements like characters, plot twists and </w:t>
      </w:r>
      <w:r w:rsidR="00C03B4A">
        <w:t>settings. This has the benefit of being much more structured, and gives the model a head start on</w:t>
      </w:r>
      <w:r w:rsidR="00DF74D0">
        <w:t xml:space="preserve"> its learning, however it is incredibly time consuming. </w:t>
      </w:r>
    </w:p>
    <w:p w14:paraId="52A0F6F3" w14:textId="27440053" w:rsidR="002A5107" w:rsidRDefault="00DF74D0" w:rsidP="00175EF0">
      <w:pPr>
        <w:pStyle w:val="IOPText"/>
      </w:pPr>
      <w:r>
        <w:t>Especially in the case of stories, the labels would likely be many times longer than the input itself, and this isn’t workable.</w:t>
      </w:r>
      <w:r w:rsidR="00A85499">
        <w:t xml:space="preserve"> The model also needs to be trained with a significant amount of examples, and this is infeasible with such an extensive screening process.</w:t>
      </w:r>
    </w:p>
    <w:p w14:paraId="3CDF5C92" w14:textId="325D05BB" w:rsidR="00E83693" w:rsidRDefault="00E83693" w:rsidP="00AB23B6">
      <w:pPr>
        <w:pStyle w:val="IOPH2"/>
      </w:pPr>
      <w:bookmarkStart w:id="13" w:name="_Toc28862549"/>
      <w:r>
        <w:t>4.2 Unsupervised Learning</w:t>
      </w:r>
      <w:bookmarkEnd w:id="13"/>
    </w:p>
    <w:p w14:paraId="62B3B89C" w14:textId="7A9C1847" w:rsidR="00912853" w:rsidRDefault="00912853" w:rsidP="00FF3E44">
      <w:pPr>
        <w:pStyle w:val="IOPText"/>
      </w:pPr>
      <w:r>
        <w:t xml:space="preserve">This approach involves </w:t>
      </w:r>
      <w:r w:rsidR="00652F42">
        <w:t xml:space="preserve">allowing the model to self-organise </w:t>
      </w:r>
      <w:r w:rsidR="007A5DA7">
        <w:t>and calculate probabilities autonomously, using principal component and cluster analyses (</w:t>
      </w:r>
      <w:r w:rsidR="00D2210A">
        <w:t>Hinton et al 1999), with unlabeled data.</w:t>
      </w:r>
    </w:p>
    <w:p w14:paraId="4B83B3F2" w14:textId="6A9053B1" w:rsidR="00CB6E46" w:rsidRDefault="00CA75B5" w:rsidP="00FF3E44">
      <w:pPr>
        <w:pStyle w:val="IOPText"/>
      </w:pPr>
      <w:r>
        <w:t>This has the obvious benefit</w:t>
      </w:r>
      <w:r w:rsidR="006D2273">
        <w:t xml:space="preserve"> of saving time </w:t>
      </w:r>
      <w:r w:rsidR="009B39BE">
        <w:t>and manual labour in the training stage</w:t>
      </w:r>
      <w:r w:rsidR="00D2210A">
        <w:t xml:space="preserve">, which allows you to feed much more data to the model, in theory balancing out the drawback of lacking additional information or cues to the system. </w:t>
      </w:r>
    </w:p>
    <w:p w14:paraId="3DE7930E" w14:textId="2364AF13" w:rsidR="00D2210A" w:rsidRDefault="001154D2" w:rsidP="00FF3E44">
      <w:pPr>
        <w:pStyle w:val="IOPText"/>
      </w:pPr>
      <w:r>
        <w:t xml:space="preserve">OpenAI’s GPT-2 is built on this philosophy, and </w:t>
      </w:r>
      <w:r w:rsidR="00BA1751">
        <w:t xml:space="preserve">this is something we will seek to emulate. </w:t>
      </w:r>
    </w:p>
    <w:p w14:paraId="689D2346" w14:textId="7BC92CB7" w:rsidR="0039765D" w:rsidRPr="001524DA" w:rsidRDefault="00096C41" w:rsidP="001524DA">
      <w:pPr>
        <w:rPr>
          <w:rFonts w:cs="Times New Roman"/>
          <w:i/>
          <w:sz w:val="28"/>
          <w:szCs w:val="28"/>
        </w:rPr>
      </w:pPr>
      <w:r>
        <w:br w:type="page"/>
      </w:r>
      <w:bookmarkStart w:id="14" w:name="_Toc28862550"/>
      <w:r w:rsidR="0039765D">
        <w:lastRenderedPageBreak/>
        <w:t>4.3 Overfitting</w:t>
      </w:r>
      <w:bookmarkEnd w:id="14"/>
    </w:p>
    <w:p w14:paraId="1F8DF169" w14:textId="5E76AAF1" w:rsidR="0039765D" w:rsidRDefault="00D66C16" w:rsidP="0039765D">
      <w:pPr>
        <w:pStyle w:val="IOPText"/>
      </w:pPr>
      <w:r>
        <w:t>One danger with Ne</w:t>
      </w:r>
      <w:r w:rsidR="002118E1">
        <w:t>ur</w:t>
      </w:r>
      <w:r>
        <w:t>al Networks, and statistical models in general, is the pote</w:t>
      </w:r>
      <w:r w:rsidR="002118E1">
        <w:t>n</w:t>
      </w:r>
      <w:r>
        <w:t xml:space="preserve">tial for overfitting. Essentially, this </w:t>
      </w:r>
      <w:r w:rsidR="00096C41">
        <w:t>describes the ph</w:t>
      </w:r>
      <w:r w:rsidR="002118E1">
        <w:t>e</w:t>
      </w:r>
      <w:r w:rsidR="00096C41">
        <w:t>nomenon of</w:t>
      </w:r>
      <w:r w:rsidR="00157262">
        <w:t xml:space="preserve"> fitting your model too closely to the data, such that outliers or noise are considered noteworthy and impact your predictions</w:t>
      </w:r>
      <w:r w:rsidR="00096C41">
        <w:t xml:space="preserve"> </w:t>
      </w:r>
      <w:r w:rsidR="00875806">
        <w:t>(Anderson, Burnham 2004)</w:t>
      </w:r>
      <w:r w:rsidR="00E96BAB">
        <w:t xml:space="preserve">. </w:t>
      </w:r>
    </w:p>
    <w:p w14:paraId="05BC1C5E" w14:textId="40EF20A7" w:rsidR="00AB4327" w:rsidRDefault="00AB4327" w:rsidP="0039765D">
      <w:pPr>
        <w:pStyle w:val="IOPText"/>
      </w:pPr>
      <w:r>
        <w:t xml:space="preserve">In the context of stories, this can manifest itself in a lack of flexibility. </w:t>
      </w:r>
      <w:r w:rsidR="00571102">
        <w:t xml:space="preserve">There is potential for the model to simply replicate existing stories or mash them together </w:t>
      </w:r>
      <w:r w:rsidR="00134223">
        <w:t>inelegantly, trying to hard to match said examples.</w:t>
      </w:r>
    </w:p>
    <w:p w14:paraId="30C47173" w14:textId="49BFCAE9" w:rsidR="001C226C" w:rsidRDefault="001C226C" w:rsidP="0039765D">
      <w:pPr>
        <w:pStyle w:val="IOPText"/>
      </w:pPr>
      <w:r>
        <w:t xml:space="preserve">Ideally, unsupervised learning will help with this, as the more data is fed to the model </w:t>
      </w:r>
      <w:r w:rsidR="00E83918">
        <w:t xml:space="preserve">the better. Also the use of a separate verification dataset is key, </w:t>
      </w:r>
      <w:r w:rsidR="00C65340">
        <w:t>allowing you to make sure the model isn’t simply performing well at predicting what it already knows.</w:t>
      </w:r>
    </w:p>
    <w:p w14:paraId="6BE7D86E" w14:textId="4380E2FE" w:rsidR="0055274C" w:rsidRDefault="0009718E" w:rsidP="004D50EE">
      <w:pPr>
        <w:pStyle w:val="IOPH1"/>
        <w:rPr>
          <w:rStyle w:val="IOPTextChar"/>
        </w:rPr>
      </w:pPr>
      <w:bookmarkStart w:id="15" w:name="_Toc28862551"/>
      <w:r>
        <w:t>5</w:t>
      </w:r>
      <w:r w:rsidR="00CB6E46">
        <w:t xml:space="preserve">. </w:t>
      </w:r>
      <w:r w:rsidR="00086093">
        <w:t>Limitations</w:t>
      </w:r>
      <w:bookmarkEnd w:id="15"/>
    </w:p>
    <w:p w14:paraId="69A92EA5" w14:textId="2FAFC1A6" w:rsidR="00C32AF6" w:rsidRPr="00380998" w:rsidRDefault="00B033DE" w:rsidP="00C32AF6">
      <w:pPr>
        <w:pStyle w:val="IOPText"/>
      </w:pPr>
      <w:r w:rsidRPr="00B033DE">
        <w:rPr>
          <w:lang w:val="en-GB"/>
        </w:rPr>
        <w:t>After taking a broad approach to the research in the initial phases, a conscious decision was made to narrow the focus to a particular subset of stories</w:t>
      </w:r>
      <w:r w:rsidR="00BD5695">
        <w:rPr>
          <w:lang w:val="en-GB"/>
        </w:rPr>
        <w:t>.</w:t>
      </w:r>
      <w:r w:rsidR="00A03E79">
        <w:rPr>
          <w:lang w:val="en-GB"/>
        </w:rPr>
        <w:t xml:space="preserve"> This allows the potential for more significant progress, albeit in a more narrow </w:t>
      </w:r>
      <w:r w:rsidR="004924E6">
        <w:rPr>
          <w:lang w:val="en-GB"/>
        </w:rPr>
        <w:t>field.</w:t>
      </w:r>
    </w:p>
    <w:p w14:paraId="3064869F" w14:textId="65DD5F73" w:rsidR="00855EB1" w:rsidRDefault="004924E6" w:rsidP="00C32AF6">
      <w:pPr>
        <w:pStyle w:val="IOPText"/>
      </w:pPr>
      <w:r>
        <w:t>Concerns were raised</w:t>
      </w:r>
      <w:r w:rsidR="008D07CF">
        <w:t>,</w:t>
      </w:r>
      <w:r w:rsidR="00A67133">
        <w:t xml:space="preserve"> too</w:t>
      </w:r>
      <w:r w:rsidR="008D07CF">
        <w:t>,</w:t>
      </w:r>
      <w:r w:rsidR="00A67133">
        <w:t xml:space="preserve"> over the level at which the topic should be approached. </w:t>
      </w:r>
      <w:r w:rsidR="008D07CF">
        <w:t>We toyed with the idea of creating a new transformer archi</w:t>
      </w:r>
      <w:r w:rsidR="002F7C5E">
        <w:t xml:space="preserve">tecture, but ultimately this was deemed infeasible. Instead, </w:t>
      </w:r>
      <w:r w:rsidR="00380998">
        <w:t xml:space="preserve">the decision was made to take an existing model – a more barebones, untrained GPT-2 – and modify this to narrow it down and see what it can achieve with more focus. </w:t>
      </w:r>
    </w:p>
    <w:p w14:paraId="7190AFA4" w14:textId="4161B31D" w:rsidR="0022281E" w:rsidRDefault="00380998" w:rsidP="00FF3E44">
      <w:pPr>
        <w:pStyle w:val="IOPText"/>
      </w:pPr>
      <w:r>
        <w:t>Ultimately, w</w:t>
      </w:r>
      <w:r w:rsidR="0022281E" w:rsidRPr="0022281E">
        <w:t xml:space="preserve">hat we settled on </w:t>
      </w:r>
      <w:r w:rsidR="0022281E">
        <w:t>was</w:t>
      </w:r>
      <w:r w:rsidR="0022281E" w:rsidRPr="0022281E">
        <w:t xml:space="preserve"> starting with </w:t>
      </w:r>
      <w:r>
        <w:t>this</w:t>
      </w:r>
      <w:r w:rsidR="0022281E" w:rsidRPr="0022281E">
        <w:t xml:space="preserve"> basic transformer model, focusing on a certain type of story (</w:t>
      </w:r>
      <w:r w:rsidR="0022281E">
        <w:t xml:space="preserve">“children’s cautionary tales”, for the inappropriate productions as much as the appropriate ones), </w:t>
      </w:r>
      <w:r w:rsidR="0022281E" w:rsidRPr="0022281E">
        <w:t xml:space="preserve">then optimising the model and training data to see what </w:t>
      </w:r>
      <w:r w:rsidR="00A639D2">
        <w:t>we</w:t>
      </w:r>
      <w:r w:rsidR="0022281E" w:rsidRPr="0022281E">
        <w:t xml:space="preserve"> can come up with. This allows </w:t>
      </w:r>
      <w:r w:rsidR="00A639D2">
        <w:t>the opportunity</w:t>
      </w:r>
      <w:r w:rsidR="0022281E" w:rsidRPr="0022281E">
        <w:t xml:space="preserve"> to delve deeper instead of trying to generalise and conquer every domain at once</w:t>
      </w:r>
      <w:r w:rsidR="00A639D2">
        <w:t>, with limited time and manpower.</w:t>
      </w:r>
    </w:p>
    <w:p w14:paraId="64492EEB" w14:textId="4A882C09" w:rsidR="00CB6E46" w:rsidRDefault="0022281E" w:rsidP="00FF3E44">
      <w:pPr>
        <w:pStyle w:val="IOPText"/>
      </w:pPr>
      <w:r w:rsidRPr="0022281E">
        <w:t xml:space="preserve">Transformers haven’t been used much for novel-like story generation – mainly translation and </w:t>
      </w:r>
      <w:r>
        <w:t>more “</w:t>
      </w:r>
      <w:r w:rsidRPr="0022281E">
        <w:t>news article</w:t>
      </w:r>
      <w:r>
        <w:t>” style text</w:t>
      </w:r>
      <w:r w:rsidR="00414DDE">
        <w:t xml:space="preserve"> –</w:t>
      </w:r>
      <w:r w:rsidRPr="0022281E">
        <w:t xml:space="preserve"> so this is a</w:t>
      </w:r>
      <w:r w:rsidR="00A639D2">
        <w:t xml:space="preserve">n </w:t>
      </w:r>
      <w:r w:rsidR="00380148">
        <w:t>relatively new</w:t>
      </w:r>
      <w:r w:rsidRPr="0022281E">
        <w:t xml:space="preserve"> application</w:t>
      </w:r>
      <w:r w:rsidR="00414DDE">
        <w:t xml:space="preserve"> of the technology, </w:t>
      </w:r>
      <w:r w:rsidR="00380148">
        <w:t>keeping things interesting</w:t>
      </w:r>
      <w:r w:rsidR="00414DDE">
        <w:t>.</w:t>
      </w:r>
    </w:p>
    <w:p w14:paraId="546B7919" w14:textId="1FF166B9" w:rsidR="0083568E" w:rsidRPr="0022281E" w:rsidRDefault="0083568E" w:rsidP="00FF3E44">
      <w:pPr>
        <w:pStyle w:val="IOPText"/>
      </w:pPr>
      <w:r>
        <w:t xml:space="preserve">Issues that remained were </w:t>
      </w:r>
      <w:r w:rsidR="00D975FD">
        <w:t xml:space="preserve">the task of how exactly to go about this modification, and how to formalise elements of good stories that I discussed previously, or whether that should be </w:t>
      </w:r>
      <w:r w:rsidR="007828A6">
        <w:t>tackled at all.</w:t>
      </w:r>
    </w:p>
    <w:p w14:paraId="13BCD90E" w14:textId="668726E1" w:rsidR="00086093" w:rsidRPr="007828A6" w:rsidRDefault="007828A6" w:rsidP="007828A6">
      <w:pPr>
        <w:pStyle w:val="IOPH1"/>
        <w:rPr>
          <w:noProof/>
          <w:lang w:val="en-IE"/>
        </w:rPr>
      </w:pPr>
      <w:bookmarkStart w:id="16" w:name="_Toc28862552"/>
      <w:r>
        <w:lastRenderedPageBreak/>
        <w:t>6</w:t>
      </w:r>
      <w:r w:rsidR="0094359E">
        <w:t xml:space="preserve">. </w:t>
      </w:r>
      <w:r w:rsidR="00086093">
        <w:t>Modification</w:t>
      </w:r>
      <w:bookmarkEnd w:id="16"/>
    </w:p>
    <w:p w14:paraId="731C2AC9" w14:textId="5D1E84D6" w:rsidR="00E923F9" w:rsidRDefault="00DF08F2" w:rsidP="00FF3E44">
      <w:pPr>
        <w:pStyle w:val="IOPText"/>
      </w:pPr>
      <w:r>
        <w:t>We</w:t>
      </w:r>
      <w:r w:rsidR="00086093" w:rsidRPr="00086093">
        <w:t xml:space="preserve"> began thinking about different methods of “modification”</w:t>
      </w:r>
      <w:r w:rsidR="00DF23F9">
        <w:t>, both based on drafting.</w:t>
      </w:r>
    </w:p>
    <w:p w14:paraId="0C66296A" w14:textId="0B75A09D" w:rsidR="00DF23F9" w:rsidRDefault="007828A6" w:rsidP="004D50EE">
      <w:pPr>
        <w:pStyle w:val="IOPH2"/>
        <w:rPr>
          <w:noProof/>
        </w:rPr>
      </w:pPr>
      <w:bookmarkStart w:id="17" w:name="_Toc28862553"/>
      <w:r>
        <w:rPr>
          <w:noProof/>
        </w:rPr>
        <w:t>6</w:t>
      </w:r>
      <w:r w:rsidR="00DF23F9">
        <w:rPr>
          <w:noProof/>
        </w:rPr>
        <w:t>.1 Self-Referential</w:t>
      </w:r>
      <w:bookmarkEnd w:id="17"/>
    </w:p>
    <w:p w14:paraId="0CEF7758" w14:textId="35D5E076" w:rsidR="004118C0" w:rsidRDefault="00DF23F9" w:rsidP="00FF3E44">
      <w:pPr>
        <w:pStyle w:val="IOPText"/>
      </w:pPr>
      <w:r>
        <w:t xml:space="preserve">The straightforward approach would be to </w:t>
      </w:r>
      <w:r w:rsidR="004118C0">
        <w:t>have the model create and then revise its productions. In the same way an  author would go over their own work, the model would iterate multiple times.</w:t>
      </w:r>
    </w:p>
    <w:p w14:paraId="57F27B04" w14:textId="6CC18D77" w:rsidR="00DF23F9" w:rsidRDefault="00EE3DE0" w:rsidP="00FF3E44">
      <w:pPr>
        <w:pStyle w:val="IOPText"/>
      </w:pPr>
      <w:r>
        <w:t>However, this requires the model to evaluate and revise its own work</w:t>
      </w:r>
      <w:r w:rsidR="003D2875">
        <w:t>, and if it was capable of identifying what was “good”</w:t>
      </w:r>
      <w:r w:rsidR="004118C0">
        <w:t>,</w:t>
      </w:r>
      <w:r w:rsidR="003D2875">
        <w:t xml:space="preserve"> then</w:t>
      </w:r>
      <w:r w:rsidR="004118C0">
        <w:t xml:space="preserve"> it could</w:t>
      </w:r>
      <w:r w:rsidR="001D6848">
        <w:t xml:space="preserve"> probably</w:t>
      </w:r>
      <w:r w:rsidR="004118C0">
        <w:t xml:space="preserve"> just generate </w:t>
      </w:r>
      <w:r w:rsidR="003D2875">
        <w:t>this the first time</w:t>
      </w:r>
      <w:r w:rsidR="004118C0">
        <w:t>. I’m not sure how to qualify how this evaluation and revision should be made.</w:t>
      </w:r>
      <w:r w:rsidR="00DF08F2">
        <w:t xml:space="preserve"> This goes back to the original difficulty of evaluation. </w:t>
      </w:r>
    </w:p>
    <w:p w14:paraId="622DDCD1" w14:textId="445F2866" w:rsidR="00E923F9" w:rsidRDefault="007828A6" w:rsidP="004D50EE">
      <w:pPr>
        <w:pStyle w:val="IOPH2"/>
        <w:rPr>
          <w:noProof/>
          <w:lang w:val="en-IE"/>
        </w:rPr>
      </w:pPr>
      <w:bookmarkStart w:id="18" w:name="_Toc28862554"/>
      <w:r>
        <w:rPr>
          <w:noProof/>
          <w:lang w:val="en-IE"/>
        </w:rPr>
        <w:t>6</w:t>
      </w:r>
      <w:r w:rsidR="00E923F9">
        <w:rPr>
          <w:noProof/>
          <w:lang w:val="en-IE"/>
        </w:rPr>
        <w:t>.</w:t>
      </w:r>
      <w:r w:rsidR="00DF23F9">
        <w:rPr>
          <w:noProof/>
          <w:lang w:val="en-IE"/>
        </w:rPr>
        <w:t>2</w:t>
      </w:r>
      <w:r w:rsidR="00E923F9">
        <w:rPr>
          <w:noProof/>
          <w:lang w:val="en-IE"/>
        </w:rPr>
        <w:t xml:space="preserve"> </w:t>
      </w:r>
      <w:r w:rsidR="00DF23F9">
        <w:rPr>
          <w:noProof/>
          <w:lang w:val="en-IE"/>
        </w:rPr>
        <w:t>Multiple Transformers</w:t>
      </w:r>
      <w:bookmarkEnd w:id="18"/>
    </w:p>
    <w:p w14:paraId="4EDFAF0C" w14:textId="02502015" w:rsidR="00086093" w:rsidRPr="00086093" w:rsidRDefault="00F8236C" w:rsidP="00FF3E44">
      <w:pPr>
        <w:pStyle w:val="IOPText"/>
      </w:pPr>
      <w:r>
        <w:t>T</w:t>
      </w:r>
      <w:r w:rsidR="00E923F9">
        <w:t>he</w:t>
      </w:r>
      <w:r w:rsidR="00086093" w:rsidRPr="00086093">
        <w:t xml:space="preserve"> possibility of multiple transformers interacting with each other</w:t>
      </w:r>
      <w:r>
        <w:t xml:space="preserve"> was then theorised</w:t>
      </w:r>
      <w:r w:rsidR="00086093" w:rsidRPr="00086093">
        <w:t xml:space="preserve">, </w:t>
      </w:r>
      <w:r>
        <w:t xml:space="preserve">each </w:t>
      </w:r>
      <w:r w:rsidR="00086093" w:rsidRPr="00086093">
        <w:t xml:space="preserve">with different training data, to create a kind of </w:t>
      </w:r>
      <w:r w:rsidR="00DD2654">
        <w:t>virtual peer-review</w:t>
      </w:r>
      <w:r w:rsidR="00086093" w:rsidRPr="00086093">
        <w:t xml:space="preserve"> system. No great story is written </w:t>
      </w:r>
      <w:r w:rsidR="007563AB">
        <w:t>without the input of others</w:t>
      </w:r>
      <w:r w:rsidR="00086093" w:rsidRPr="00086093">
        <w:t xml:space="preserve">, so why should AI </w:t>
      </w:r>
      <w:r w:rsidR="00E923F9">
        <w:t>be expected to do so?</w:t>
      </w:r>
    </w:p>
    <w:p w14:paraId="429E4903" w14:textId="38CBD683" w:rsidR="00E923F9" w:rsidRDefault="00E923F9" w:rsidP="00FF3E44">
      <w:pPr>
        <w:pStyle w:val="IOPText"/>
      </w:pPr>
      <w:r>
        <w:t>The</w:t>
      </w:r>
      <w:r w:rsidR="00086093" w:rsidRPr="00086093">
        <w:t xml:space="preserve"> idea would be to begin with GPT-2 for a first draft, then pass this through (many iterations of) </w:t>
      </w:r>
      <w:r>
        <w:t>itself or another Transformer</w:t>
      </w:r>
      <w:r w:rsidR="00086093" w:rsidRPr="00086093">
        <w:t>.</w:t>
      </w:r>
      <w:r>
        <w:t xml:space="preserve"> </w:t>
      </w:r>
      <w:r w:rsidR="00C257C1">
        <w:t>The</w:t>
      </w:r>
      <w:r>
        <w:t xml:space="preserve"> of bouncing multiple models off each other</w:t>
      </w:r>
      <w:r w:rsidR="00C257C1">
        <w:t xml:space="preserve"> had some promise</w:t>
      </w:r>
      <w:r>
        <w:t xml:space="preserve">, and </w:t>
      </w:r>
      <w:r w:rsidR="00470CEE">
        <w:t xml:space="preserve">a </w:t>
      </w:r>
      <w:r w:rsidR="00375A30">
        <w:t>good candidate for this</w:t>
      </w:r>
      <w:r>
        <w:t xml:space="preserve"> was BERT.</w:t>
      </w:r>
      <w:r w:rsidR="00086093" w:rsidRPr="00086093">
        <w:t xml:space="preserve"> </w:t>
      </w:r>
    </w:p>
    <w:p w14:paraId="764B4BB4" w14:textId="230D9634" w:rsidR="00086093" w:rsidRPr="00E923F9" w:rsidRDefault="00E923F9" w:rsidP="00FF3E44">
      <w:pPr>
        <w:pStyle w:val="IOPText"/>
        <w:rPr>
          <w:noProof w:val="0"/>
          <w:lang w:val="en-GB"/>
        </w:rPr>
      </w:pPr>
      <w:r w:rsidRPr="00E923F9">
        <w:t>Bidirectional Encoder Representations from Transformers</w:t>
      </w:r>
      <w:r>
        <w:t xml:space="preserve"> (BERT)</w:t>
      </w:r>
      <w:r w:rsidR="00086093" w:rsidRPr="00086093">
        <w:t xml:space="preserve"> is a transformer developed by Google mainly for language translation and</w:t>
      </w:r>
      <w:r>
        <w:t xml:space="preserve"> keyword analysis</w:t>
      </w:r>
      <w:r w:rsidR="004C6CE9">
        <w:t xml:space="preserve"> (Devlin et al 2018)</w:t>
      </w:r>
      <w:r w:rsidR="000A4559">
        <w:t>. Its recent application to Google Search was highlighted as one of the most significant changes to the platform since its inception.</w:t>
      </w:r>
      <w:r w:rsidR="00086093" w:rsidRPr="00086093">
        <w:t xml:space="preserve"> </w:t>
      </w:r>
      <w:r w:rsidR="004C6CE9">
        <w:t>We</w:t>
      </w:r>
      <w:r w:rsidR="00086093" w:rsidRPr="00086093">
        <w:t xml:space="preserve"> </w:t>
      </w:r>
      <w:r w:rsidR="000A4559">
        <w:t>wondered if</w:t>
      </w:r>
      <w:r w:rsidR="00086093" w:rsidRPr="00086093">
        <w:t xml:space="preserve"> this could similarly be used to “translate” the existing draft into a better one, in a way. </w:t>
      </w:r>
    </w:p>
    <w:p w14:paraId="41A42B42" w14:textId="2033F7E7" w:rsidR="00086093" w:rsidRDefault="00B674B6" w:rsidP="00FF3E44">
      <w:pPr>
        <w:pStyle w:val="IOPText"/>
      </w:pPr>
      <w:r>
        <w:t xml:space="preserve">Again, </w:t>
      </w:r>
      <w:r w:rsidR="00F80F69">
        <w:t>it was unclear</w:t>
      </w:r>
      <w:r w:rsidR="00086093" w:rsidRPr="00086093">
        <w:t xml:space="preserve"> </w:t>
      </w:r>
      <w:r w:rsidR="00F80F69">
        <w:t>what the inner workings of such a system would look like</w:t>
      </w:r>
      <w:r w:rsidR="00086093" w:rsidRPr="00086093">
        <w:t>, but it seem</w:t>
      </w:r>
      <w:r>
        <w:t>ed</w:t>
      </w:r>
      <w:r w:rsidR="00086093" w:rsidRPr="00086093">
        <w:t xml:space="preserve"> promising. </w:t>
      </w:r>
      <w:r w:rsidR="00F80F69">
        <w:t>We</w:t>
      </w:r>
      <w:r w:rsidR="00086093" w:rsidRPr="00086093">
        <w:t xml:space="preserve"> had initially veered away from BERT since it’s not ideal for language generation, </w:t>
      </w:r>
      <w:r>
        <w:t>but this would be an interesting way to involve multiple systems</w:t>
      </w:r>
      <w:r w:rsidR="00F80F69">
        <w:t xml:space="preserve"> with different strengths.</w:t>
      </w:r>
    </w:p>
    <w:p w14:paraId="23AE2712" w14:textId="68E88267" w:rsidR="00BB4DCC" w:rsidRDefault="007828A6" w:rsidP="004D50EE">
      <w:pPr>
        <w:pStyle w:val="IOPH2"/>
      </w:pPr>
      <w:bookmarkStart w:id="19" w:name="_Toc28862555"/>
      <w:r>
        <w:t>6</w:t>
      </w:r>
      <w:r w:rsidR="00BB4DCC">
        <w:t>.3 Overlay</w:t>
      </w:r>
      <w:bookmarkEnd w:id="19"/>
      <w:r w:rsidR="00BB4DCC">
        <w:t xml:space="preserve"> </w:t>
      </w:r>
    </w:p>
    <w:p w14:paraId="28E116F5" w14:textId="3E977580" w:rsidR="00BB4DCC" w:rsidRDefault="00BB4DCC" w:rsidP="00FF3E44">
      <w:pPr>
        <w:pStyle w:val="IOPText"/>
      </w:pPr>
      <w:r>
        <w:t xml:space="preserve">An approach to managing these different iterations and/or types of Transformer interacting with each other, would be to have an overlay system of sorts. This could </w:t>
      </w:r>
      <w:r>
        <w:lastRenderedPageBreak/>
        <w:t xml:space="preserve">manage the interactions, allow different types of user input, and </w:t>
      </w:r>
      <w:r w:rsidR="001C67B4">
        <w:t>allow</w:t>
      </w:r>
      <w:r>
        <w:t xml:space="preserve"> an avenue into modification. </w:t>
      </w:r>
    </w:p>
    <w:p w14:paraId="53838B36" w14:textId="0836F3EB" w:rsidR="001C67B4" w:rsidRDefault="001C67B4" w:rsidP="00FF3E44">
      <w:pPr>
        <w:pStyle w:val="IOPText"/>
      </w:pPr>
      <w:r>
        <w:t xml:space="preserve">The models themselves would be trained separately on a cloud computing platform – this is the most computationally intensive task </w:t>
      </w:r>
      <w:r w:rsidR="00187241">
        <w:t>– but then our overlay would take those in and perform the generation step.</w:t>
      </w:r>
    </w:p>
    <w:p w14:paraId="39DCC667" w14:textId="10C162D6" w:rsidR="00BB4DCC" w:rsidRDefault="00BB4DCC" w:rsidP="00FF3E44">
      <w:pPr>
        <w:pStyle w:val="IOPText"/>
      </w:pPr>
      <w:r>
        <w:t>Perhaps directly altering the Transformer isn’t the way to go – rather this route</w:t>
      </w:r>
      <w:r w:rsidR="00187241">
        <w:t>, which ope</w:t>
      </w:r>
      <w:r>
        <w:t>n</w:t>
      </w:r>
      <w:r w:rsidR="00187241">
        <w:t>s</w:t>
      </w:r>
      <w:r>
        <w:t xml:space="preserve"> up</w:t>
      </w:r>
      <w:r w:rsidR="00187241">
        <w:t xml:space="preserve"> </w:t>
      </w:r>
      <w:r>
        <w:t>more customisation</w:t>
      </w:r>
      <w:r w:rsidR="00187241">
        <w:t>.</w:t>
      </w:r>
    </w:p>
    <w:p w14:paraId="291A6C49" w14:textId="6C4B5316" w:rsidR="006542BA" w:rsidRPr="003F2FB8" w:rsidRDefault="006542BA" w:rsidP="006542BA">
      <w:pPr>
        <w:pStyle w:val="IOPH1"/>
        <w:rPr>
          <w:lang w:eastAsia="zh-CN"/>
        </w:rPr>
      </w:pPr>
      <w:bookmarkStart w:id="20" w:name="_Toc28862556"/>
      <w:r>
        <w:rPr>
          <w:lang w:eastAsia="zh-CN"/>
        </w:rPr>
        <w:t>7. User Interface</w:t>
      </w:r>
      <w:bookmarkEnd w:id="20"/>
    </w:p>
    <w:p w14:paraId="75B90621" w14:textId="1AFD4A12" w:rsidR="006542BA" w:rsidRDefault="006542BA" w:rsidP="006542BA">
      <w:pPr>
        <w:pStyle w:val="IOPText"/>
        <w:rPr>
          <w:lang w:eastAsia="zh-CN"/>
        </w:rPr>
      </w:pPr>
      <w:r>
        <w:rPr>
          <w:lang w:eastAsia="zh-CN"/>
        </w:rPr>
        <w:t>We have talked at length about the th</w:t>
      </w:r>
      <w:r w:rsidR="00816D81">
        <w:rPr>
          <w:lang w:eastAsia="zh-CN"/>
        </w:rPr>
        <w:t>eo</w:t>
      </w:r>
      <w:r>
        <w:rPr>
          <w:lang w:eastAsia="zh-CN"/>
        </w:rPr>
        <w:t>ry, the underlying logic, the problems faced while generating the stories etc, but hitherto neglected has been the issue of how this will be presented to the end user, as a product.</w:t>
      </w:r>
    </w:p>
    <w:p w14:paraId="562D297B" w14:textId="6736586C" w:rsidR="006542BA" w:rsidRDefault="006542BA" w:rsidP="006542BA">
      <w:pPr>
        <w:pStyle w:val="IOPText"/>
        <w:rPr>
          <w:lang w:eastAsia="zh-CN"/>
        </w:rPr>
      </w:pPr>
      <w:r>
        <w:rPr>
          <w:lang w:eastAsia="zh-CN"/>
        </w:rPr>
        <w:t xml:space="preserve">This is a secondary concern, since the UI will be fairly basic and just a user-friendly representation of the core challenge of the project, but it is important to present this information in an easily accessible and </w:t>
      </w:r>
      <w:r w:rsidR="008C000F">
        <w:rPr>
          <w:lang w:eastAsia="zh-CN"/>
        </w:rPr>
        <w:t>enjoyable</w:t>
      </w:r>
      <w:r>
        <w:rPr>
          <w:lang w:eastAsia="zh-CN"/>
        </w:rPr>
        <w:t xml:space="preserve"> way. Text generation isn’t very exciting to watch, but </w:t>
      </w:r>
      <w:r w:rsidR="008C000F">
        <w:rPr>
          <w:lang w:eastAsia="zh-CN"/>
        </w:rPr>
        <w:t>users will</w:t>
      </w:r>
      <w:r>
        <w:rPr>
          <w:lang w:eastAsia="zh-CN"/>
        </w:rPr>
        <w:t xml:space="preserve"> want an easy way to see what </w:t>
      </w:r>
      <w:r w:rsidR="008C000F">
        <w:rPr>
          <w:lang w:eastAsia="zh-CN"/>
        </w:rPr>
        <w:t>we</w:t>
      </w:r>
      <w:r>
        <w:rPr>
          <w:lang w:eastAsia="zh-CN"/>
        </w:rPr>
        <w:t xml:space="preserve"> come up with.</w:t>
      </w:r>
    </w:p>
    <w:p w14:paraId="65F9540D" w14:textId="5A09314A" w:rsidR="006542BA" w:rsidRDefault="006542BA" w:rsidP="006542BA">
      <w:pPr>
        <w:pStyle w:val="IOPText"/>
        <w:rPr>
          <w:lang w:eastAsia="zh-CN"/>
        </w:rPr>
      </w:pPr>
      <w:r>
        <w:rPr>
          <w:lang w:eastAsia="zh-CN"/>
        </w:rPr>
        <w:t xml:space="preserve">To that end, </w:t>
      </w:r>
      <w:r w:rsidR="008C000F">
        <w:rPr>
          <w:lang w:eastAsia="zh-CN"/>
        </w:rPr>
        <w:t>we</w:t>
      </w:r>
      <w:r>
        <w:rPr>
          <w:lang w:eastAsia="zh-CN"/>
        </w:rPr>
        <w:t xml:space="preserve"> propose a simple web application, which offers the option to generate a story entirely randomly (to the extent any computer system can be random), or related to a user-entered “seed</w:t>
      </w:r>
      <w:r w:rsidR="00D7036F">
        <w:rPr>
          <w:lang w:eastAsia="zh-CN"/>
        </w:rPr>
        <w:t>”</w:t>
      </w:r>
      <w:r w:rsidR="00342B5C">
        <w:rPr>
          <w:lang w:eastAsia="zh-CN"/>
        </w:rPr>
        <w:t>,</w:t>
      </w:r>
      <w:r w:rsidR="00D7036F">
        <w:rPr>
          <w:lang w:eastAsia="zh-CN"/>
        </w:rPr>
        <w:t xml:space="preserve"> similar to some currently existing</w:t>
      </w:r>
      <w:r w:rsidR="00D346DD">
        <w:rPr>
          <w:lang w:eastAsia="zh-CN"/>
        </w:rPr>
        <w:t xml:space="preserve"> websites</w:t>
      </w:r>
      <w:r w:rsidR="00342B5C">
        <w:rPr>
          <w:lang w:eastAsia="zh-CN"/>
        </w:rPr>
        <w:t xml:space="preserve"> e.g. </w:t>
      </w:r>
      <w:hyperlink r:id="rId16" w:history="1">
        <w:r w:rsidR="002A287F" w:rsidRPr="00B4412E">
          <w:rPr>
            <w:rStyle w:val="Hyperlink"/>
            <w:lang w:eastAsia="zh-CN"/>
          </w:rPr>
          <w:t>https://talktotransformer.com/</w:t>
        </w:r>
      </w:hyperlink>
      <w:r w:rsidR="002A287F">
        <w:rPr>
          <w:lang w:eastAsia="zh-CN"/>
        </w:rPr>
        <w:t>.</w:t>
      </w:r>
      <w:r>
        <w:rPr>
          <w:lang w:eastAsia="zh-CN"/>
        </w:rPr>
        <w:t xml:space="preserve"> </w:t>
      </w:r>
      <w:r w:rsidR="00D346DD">
        <w:rPr>
          <w:lang w:eastAsia="zh-CN"/>
        </w:rPr>
        <w:t>A (m</w:t>
      </w:r>
      <w:r w:rsidR="002A287F">
        <w:rPr>
          <w:lang w:eastAsia="zh-CN"/>
        </w:rPr>
        <w:t>ultiplatform-friendly</w:t>
      </w:r>
      <w:r w:rsidR="00D346DD">
        <w:rPr>
          <w:lang w:eastAsia="zh-CN"/>
        </w:rPr>
        <w:t>)</w:t>
      </w:r>
      <w:r w:rsidR="002A287F">
        <w:rPr>
          <w:lang w:eastAsia="zh-CN"/>
        </w:rPr>
        <w:t xml:space="preserve"> mockup </w:t>
      </w:r>
      <w:r w:rsidR="00D346DD">
        <w:rPr>
          <w:lang w:eastAsia="zh-CN"/>
        </w:rPr>
        <w:t xml:space="preserve">is included </w:t>
      </w:r>
      <w:bookmarkStart w:id="21" w:name="_GoBack"/>
      <w:bookmarkEnd w:id="21"/>
      <w:r w:rsidR="002A287F">
        <w:rPr>
          <w:lang w:eastAsia="zh-CN"/>
        </w:rPr>
        <w:t>below.</w:t>
      </w:r>
    </w:p>
    <w:p w14:paraId="6B38635F" w14:textId="77777777" w:rsidR="001524DA" w:rsidRDefault="009821B8" w:rsidP="001524DA">
      <w:pPr>
        <w:pStyle w:val="IOPText"/>
        <w:jc w:val="center"/>
      </w:pPr>
      <w:r>
        <w:rPr>
          <w:lang w:eastAsia="zh-CN"/>
        </w:rPr>
        <w:drawing>
          <wp:inline distT="0" distB="0" distL="0" distR="0" wp14:anchorId="76BD2C37" wp14:editId="23D485A6">
            <wp:extent cx="3142962" cy="3798332"/>
            <wp:effectExtent l="2540" t="0" r="0" b="0"/>
            <wp:docPr id="5" name="Picture 5" descr="A close up of text on a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_20200103_111208.jpg"/>
                    <pic:cNvPicPr/>
                  </pic:nvPicPr>
                  <pic:blipFill rotWithShape="1">
                    <a:blip r:embed="rId17" cstate="print">
                      <a:extLst>
                        <a:ext uri="{28A0092B-C50C-407E-A947-70E740481C1C}">
                          <a14:useLocalDpi xmlns:a14="http://schemas.microsoft.com/office/drawing/2010/main" val="0"/>
                        </a:ext>
                      </a:extLst>
                    </a:blip>
                    <a:srcRect r="37939"/>
                    <a:stretch/>
                  </pic:blipFill>
                  <pic:spPr bwMode="auto">
                    <a:xfrm rot="5400000">
                      <a:off x="0" y="0"/>
                      <a:ext cx="3213477" cy="3883551"/>
                    </a:xfrm>
                    <a:prstGeom prst="rect">
                      <a:avLst/>
                    </a:prstGeom>
                    <a:ln>
                      <a:noFill/>
                    </a:ln>
                    <a:extLst>
                      <a:ext uri="{53640926-AAD7-44D8-BBD7-CCE9431645EC}">
                        <a14:shadowObscured xmlns:a14="http://schemas.microsoft.com/office/drawing/2010/main"/>
                      </a:ext>
                    </a:extLst>
                  </pic:spPr>
                </pic:pic>
              </a:graphicData>
            </a:graphic>
          </wp:inline>
        </w:drawing>
      </w:r>
      <w:bookmarkStart w:id="22" w:name="_Toc28862557"/>
    </w:p>
    <w:p w14:paraId="3A737F55" w14:textId="5BDA92A3" w:rsidR="00F30ABF" w:rsidRDefault="006542BA" w:rsidP="001524DA">
      <w:pPr>
        <w:pStyle w:val="IOPH1"/>
        <w:rPr>
          <w:lang w:eastAsia="zh-CN"/>
        </w:rPr>
      </w:pPr>
      <w:r>
        <w:lastRenderedPageBreak/>
        <w:t>8</w:t>
      </w:r>
      <w:r w:rsidR="00F30ABF">
        <w:t>. Project Management</w:t>
      </w:r>
      <w:bookmarkEnd w:id="22"/>
    </w:p>
    <w:p w14:paraId="03F6E9E0" w14:textId="3199E8F0" w:rsidR="00F30ABF" w:rsidRDefault="00F30ABF" w:rsidP="00FF3E44">
      <w:pPr>
        <w:pStyle w:val="IOPText"/>
      </w:pPr>
      <w:r>
        <w:t xml:space="preserve">This being the longest term project I have taken on so far, </w:t>
      </w:r>
      <w:r w:rsidR="008C000F">
        <w:t>we</w:t>
      </w:r>
      <w:r>
        <w:t xml:space="preserve"> w</w:t>
      </w:r>
      <w:r w:rsidR="008C000F">
        <w:t>ere</w:t>
      </w:r>
      <w:r>
        <w:t xml:space="preserve"> conscious of taking steps to ensure I didn’t drown in deliverables or become overwhelmed by the overall task. Thus, some preparations </w:t>
      </w:r>
      <w:r w:rsidR="00187241">
        <w:t>were made</w:t>
      </w:r>
      <w:r>
        <w:t xml:space="preserve"> to manage progress.</w:t>
      </w:r>
    </w:p>
    <w:p w14:paraId="72F100FB" w14:textId="3DCD5510" w:rsidR="00F30ABF" w:rsidRDefault="006542BA" w:rsidP="004D50EE">
      <w:pPr>
        <w:pStyle w:val="IOPH2"/>
      </w:pPr>
      <w:bookmarkStart w:id="23" w:name="_Toc28862558"/>
      <w:r>
        <w:t>8</w:t>
      </w:r>
      <w:r w:rsidR="00F30ABF">
        <w:t>.1 Timeline</w:t>
      </w:r>
      <w:bookmarkEnd w:id="23"/>
    </w:p>
    <w:p w14:paraId="302BF5AD" w14:textId="048AD165" w:rsidR="00CD6DDC" w:rsidRDefault="00CD6DDC" w:rsidP="00FF3E44">
      <w:pPr>
        <w:pStyle w:val="IOPText"/>
      </w:pPr>
      <w:r w:rsidRPr="00CD6DDC">
        <w:t>With a high-level picture of the project (fig. 1), I reckoned that it would be easier to allocate my time and track progress relative to my original intentions. I’m not so idealistic as to think everything will go according to plan, but it will help. Deadlines are also clearly marked.</w:t>
      </w:r>
    </w:p>
    <w:p w14:paraId="4064FE99" w14:textId="77777777" w:rsidR="00347ADC" w:rsidRPr="00D47A6F" w:rsidRDefault="00F30ABF" w:rsidP="00D47A6F">
      <w:pPr>
        <w:pStyle w:val="IOPText"/>
        <w:jc w:val="center"/>
        <w:rPr>
          <w:i/>
          <w:iCs/>
        </w:rPr>
      </w:pPr>
      <w:r>
        <w:drawing>
          <wp:inline distT="0" distB="0" distL="0" distR="0" wp14:anchorId="6A8FB56D" wp14:editId="2A0C86C9">
            <wp:extent cx="5417127" cy="2312054"/>
            <wp:effectExtent l="0" t="0" r="6350" b="0"/>
            <wp:docPr id="1" name="Picture 1" descr="Project Timeline">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19-12-20 at 16.45.32.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74727" cy="2336638"/>
                    </a:xfrm>
                    <a:prstGeom prst="rect">
                      <a:avLst/>
                    </a:prstGeom>
                  </pic:spPr>
                </pic:pic>
              </a:graphicData>
            </a:graphic>
          </wp:inline>
        </w:drawing>
      </w:r>
      <w:r w:rsidRPr="00D47A6F">
        <w:rPr>
          <w:rStyle w:val="IOPTextChar"/>
          <w:i/>
          <w:iCs/>
        </w:rPr>
        <w:t xml:space="preserve">Fig.1 </w:t>
      </w:r>
      <w:r w:rsidR="00CD6DDC" w:rsidRPr="00D47A6F">
        <w:rPr>
          <w:rStyle w:val="IOPTextChar"/>
          <w:i/>
          <w:iCs/>
        </w:rPr>
        <w:t>Project Timeline</w:t>
      </w:r>
    </w:p>
    <w:p w14:paraId="2BA88BE7" w14:textId="36CBF2F3" w:rsidR="00CD6DDC" w:rsidRPr="006542BA" w:rsidRDefault="0009718E" w:rsidP="006542BA">
      <w:pPr>
        <w:pStyle w:val="IOPH2"/>
        <w:rPr>
          <w:noProof/>
        </w:rPr>
      </w:pPr>
      <w:bookmarkStart w:id="24" w:name="_Toc28862559"/>
      <w:r>
        <w:rPr>
          <w:noProof/>
        </w:rPr>
        <w:t>8</w:t>
      </w:r>
      <w:r w:rsidR="00CD6DDC" w:rsidRPr="00CD6DDC">
        <w:rPr>
          <w:noProof/>
        </w:rPr>
        <w:t>.2 Task Tracking</w:t>
      </w:r>
      <w:bookmarkEnd w:id="24"/>
    </w:p>
    <w:p w14:paraId="7C0BF33C" w14:textId="77777777" w:rsidR="00CD6DDC" w:rsidRPr="00CD6DDC" w:rsidRDefault="00CD6DDC" w:rsidP="00FF3E44">
      <w:pPr>
        <w:pStyle w:val="IOPText"/>
      </w:pPr>
      <w:r w:rsidRPr="00CD6DDC">
        <w:t>While high level abstraction is nice, I also wanted a way to manage the finer points, down to individual tasks. It’s easy to be swallowed up by the enormity of the project, so I hope this will help focus me.</w:t>
      </w:r>
    </w:p>
    <w:p w14:paraId="717F3F3A" w14:textId="20430983" w:rsidR="00CD6DDC" w:rsidRPr="00CD6DDC" w:rsidRDefault="00CD6DDC" w:rsidP="00FF3E44">
      <w:pPr>
        <w:pStyle w:val="IOPText"/>
      </w:pPr>
      <w:r w:rsidRPr="00CD6DDC">
        <w:t>For this, I used Asana</w:t>
      </w:r>
      <w:r>
        <w:t xml:space="preserve"> (fig. 2)</w:t>
      </w:r>
      <w:r w:rsidRPr="00CD6DDC">
        <w:t>. This is a kanban board, popular with project managers handling teams, but also useful on an individual level.</w:t>
      </w:r>
    </w:p>
    <w:p w14:paraId="39A98CC8" w14:textId="77777777" w:rsidR="00CD6DDC" w:rsidRPr="00CD6DDC" w:rsidRDefault="00CD6DDC" w:rsidP="00FF3E44">
      <w:pPr>
        <w:pStyle w:val="IOPText"/>
      </w:pPr>
      <w:r w:rsidRPr="00CD6DDC">
        <w:t>Features include coloured tags, deadlines, calendar and list views for upcoming tasks et al.</w:t>
      </w:r>
    </w:p>
    <w:p w14:paraId="57BBC542" w14:textId="59B5F75C" w:rsidR="00CD6DDC" w:rsidRDefault="002164D5" w:rsidP="006542BA">
      <w:pPr>
        <w:spacing w:after="0" w:line="240" w:lineRule="auto"/>
        <w:jc w:val="center"/>
        <w:rPr>
          <w:rFonts w:ascii="Roboto" w:eastAsia="Times New Roman" w:hAnsi="Roboto" w:cs="Times New Roman"/>
          <w:color w:val="000000"/>
          <w:bdr w:val="none" w:sz="0" w:space="0" w:color="auto" w:frame="1"/>
          <w:lang w:val="en-IE" w:eastAsia="zh-CN"/>
        </w:rPr>
      </w:pPr>
      <w:r w:rsidRPr="002164D5">
        <w:rPr>
          <w:rFonts w:ascii="Roboto" w:eastAsia="Times New Roman" w:hAnsi="Roboto" w:cs="Times New Roman"/>
          <w:color w:val="000000"/>
          <w:bdr w:val="none" w:sz="0" w:space="0" w:color="auto" w:frame="1"/>
          <w:lang w:val="en-IE" w:eastAsia="zh-CN"/>
        </w:rPr>
        <w:lastRenderedPageBreak/>
        <w:fldChar w:fldCharType="begin"/>
      </w:r>
      <w:r w:rsidRPr="002164D5">
        <w:rPr>
          <w:rFonts w:ascii="Roboto" w:eastAsia="Times New Roman" w:hAnsi="Roboto" w:cs="Times New Roman"/>
          <w:color w:val="000000"/>
          <w:bdr w:val="none" w:sz="0" w:space="0" w:color="auto" w:frame="1"/>
          <w:lang w:val="en-IE" w:eastAsia="zh-CN"/>
        </w:rPr>
        <w:instrText xml:space="preserve"> INCLUDEPICTURE "https://lh4.googleusercontent.com/n8AuNqoj6vRusFjl0GEwEtExNALGlt6sbbupcGLsjdTTtltMuqtMTbMU-VUKH9-jblhVatpFd74xasWiExv7hYSyo9-wI5XOm8lJbJVHOuAOlWWlK3YT9nhb25KjDwWntTXe69pe" \* MERGEFORMATINET </w:instrText>
      </w:r>
      <w:r w:rsidRPr="002164D5">
        <w:rPr>
          <w:rFonts w:ascii="Roboto" w:eastAsia="Times New Roman" w:hAnsi="Roboto" w:cs="Times New Roman"/>
          <w:color w:val="000000"/>
          <w:bdr w:val="none" w:sz="0" w:space="0" w:color="auto" w:frame="1"/>
          <w:lang w:val="en-IE" w:eastAsia="zh-CN"/>
        </w:rPr>
        <w:fldChar w:fldCharType="separate"/>
      </w:r>
      <w:r w:rsidRPr="002164D5">
        <w:rPr>
          <w:rFonts w:ascii="Roboto" w:eastAsia="Times New Roman" w:hAnsi="Roboto" w:cs="Times New Roman"/>
          <w:noProof/>
          <w:color w:val="000000"/>
          <w:bdr w:val="none" w:sz="0" w:space="0" w:color="auto" w:frame="1"/>
          <w:lang w:val="en-IE" w:eastAsia="zh-CN"/>
        </w:rPr>
        <w:drawing>
          <wp:inline distT="0" distB="0" distL="0" distR="0" wp14:anchorId="31E649B3" wp14:editId="6DF6A62A">
            <wp:extent cx="4958862" cy="2638292"/>
            <wp:effectExtent l="0" t="0" r="0" b="3810"/>
            <wp:docPr id="4" name="Picture 4"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74052" cy="2646374"/>
                    </a:xfrm>
                    <a:prstGeom prst="rect">
                      <a:avLst/>
                    </a:prstGeom>
                    <a:noFill/>
                    <a:ln>
                      <a:noFill/>
                    </a:ln>
                  </pic:spPr>
                </pic:pic>
              </a:graphicData>
            </a:graphic>
          </wp:inline>
        </w:drawing>
      </w:r>
      <w:r w:rsidRPr="002164D5">
        <w:rPr>
          <w:rFonts w:ascii="Roboto" w:eastAsia="Times New Roman" w:hAnsi="Roboto" w:cs="Times New Roman"/>
          <w:color w:val="000000"/>
          <w:bdr w:val="none" w:sz="0" w:space="0" w:color="auto" w:frame="1"/>
          <w:lang w:val="en-IE" w:eastAsia="zh-CN"/>
        </w:rPr>
        <w:fldChar w:fldCharType="end"/>
      </w:r>
    </w:p>
    <w:p w14:paraId="34DF5C77" w14:textId="26B49302" w:rsidR="00347ADC" w:rsidRPr="00F56327" w:rsidRDefault="00347ADC" w:rsidP="006542BA">
      <w:pPr>
        <w:pStyle w:val="IOPText"/>
        <w:jc w:val="center"/>
        <w:rPr>
          <w:i/>
          <w:iCs/>
          <w:lang w:eastAsia="zh-CN"/>
        </w:rPr>
      </w:pPr>
      <w:r w:rsidRPr="00F56327">
        <w:rPr>
          <w:i/>
          <w:iCs/>
          <w:lang w:eastAsia="zh-CN"/>
        </w:rPr>
        <w:t>Fig. 2 Task Tracking with Asana</w:t>
      </w:r>
    </w:p>
    <w:p w14:paraId="1D14CED7" w14:textId="5D818B63" w:rsidR="00D47A6F" w:rsidRDefault="00603E4B" w:rsidP="00603E4B">
      <w:pPr>
        <w:pStyle w:val="IOPH1"/>
        <w:rPr>
          <w:noProof/>
        </w:rPr>
      </w:pPr>
      <w:bookmarkStart w:id="25" w:name="_Toc28862560"/>
      <w:r>
        <w:rPr>
          <w:noProof/>
        </w:rPr>
        <w:t>9. Conclusion and Further Research</w:t>
      </w:r>
    </w:p>
    <w:p w14:paraId="63C23E3B" w14:textId="1B4DF224" w:rsidR="00603E4B" w:rsidRDefault="000474CD" w:rsidP="00603E4B">
      <w:pPr>
        <w:pStyle w:val="IOPText"/>
      </w:pPr>
      <w:r>
        <w:t>We believe that the core work in identifying the problem has been adequately researched, and from now on the focus will be on specifics</w:t>
      </w:r>
      <w:r w:rsidR="00967CE2">
        <w:t xml:space="preserve"> and implementation.</w:t>
      </w:r>
    </w:p>
    <w:p w14:paraId="184F03E8" w14:textId="01AFC70E" w:rsidR="00967CE2" w:rsidRDefault="00967CE2" w:rsidP="00603E4B">
      <w:pPr>
        <w:pStyle w:val="IOPText"/>
      </w:pPr>
      <w:r>
        <w:t>Transformers are a highly state-of-the-art</w:t>
      </w:r>
      <w:r w:rsidR="00344A4B">
        <w:t>,</w:t>
      </w:r>
      <w:r>
        <w:t xml:space="preserve"> complex concept</w:t>
      </w:r>
      <w:r w:rsidR="00C73E09">
        <w:t xml:space="preserve"> which will require deeper reading and experimentation in order to fully understand the</w:t>
      </w:r>
      <w:r w:rsidR="00344A4B">
        <w:t>ir</w:t>
      </w:r>
      <w:r w:rsidR="00C73E09">
        <w:t xml:space="preserve"> inner workings, which is a prerequisite for modification.</w:t>
      </w:r>
      <w:r w:rsidR="003E2D11">
        <w:t xml:space="preserve"> The plan is to look at existing code</w:t>
      </w:r>
      <w:r w:rsidR="0031127F">
        <w:t xml:space="preserve"> (for the Transformers themselves as well as novel implementations)</w:t>
      </w:r>
      <w:r w:rsidR="003E2D11">
        <w:t xml:space="preserve"> and continue reading more walkthroughs of the topic</w:t>
      </w:r>
      <w:r w:rsidR="00452C35">
        <w:t>.</w:t>
      </w:r>
    </w:p>
    <w:p w14:paraId="4F740C52" w14:textId="3F8076DE" w:rsidR="00452C35" w:rsidRDefault="00452C35" w:rsidP="00603E4B">
      <w:pPr>
        <w:pStyle w:val="IOPText"/>
      </w:pPr>
      <w:r>
        <w:t xml:space="preserve">While some perusing of code has been done, along with some basic </w:t>
      </w:r>
      <w:r w:rsidR="003619B2">
        <w:t>training of a Transformer model through resources online, we inten</w:t>
      </w:r>
      <w:r w:rsidR="000F7F38">
        <w:t>d</w:t>
      </w:r>
      <w:r w:rsidR="003619B2">
        <w:t xml:space="preserve"> to properly kickstart the programming aspect of the project. This is a research heavy topic, but </w:t>
      </w:r>
      <w:r w:rsidR="00422A93">
        <w:t xml:space="preserve">my own </w:t>
      </w:r>
      <w:r w:rsidR="003619B2">
        <w:t>implementation is</w:t>
      </w:r>
      <w:r w:rsidR="00422A93">
        <w:t xml:space="preserve"> still</w:t>
      </w:r>
      <w:r w:rsidR="003619B2">
        <w:t xml:space="preserve"> </w:t>
      </w:r>
      <w:r w:rsidR="00422A93">
        <w:t>necessary</w:t>
      </w:r>
      <w:r w:rsidR="003619B2">
        <w:t xml:space="preserve">, </w:t>
      </w:r>
      <w:r w:rsidR="00422A93">
        <w:t>both to capture the interest of observers, and to</w:t>
      </w:r>
      <w:r w:rsidR="003619B2">
        <w:t xml:space="preserve"> prove my understanding and familiarity with the concepts discussed.</w:t>
      </w:r>
    </w:p>
    <w:p w14:paraId="306BFB86" w14:textId="77777777" w:rsidR="00452C35" w:rsidRDefault="00452C35">
      <w:pPr>
        <w:rPr>
          <w:rFonts w:cs="Times New Roman"/>
          <w:b/>
          <w:noProof/>
          <w:sz w:val="28"/>
          <w:szCs w:val="28"/>
        </w:rPr>
      </w:pPr>
      <w:r>
        <w:rPr>
          <w:noProof/>
        </w:rPr>
        <w:br w:type="page"/>
      </w:r>
    </w:p>
    <w:p w14:paraId="51A0C796" w14:textId="527011E9" w:rsidR="00E86050" w:rsidRDefault="006228A2" w:rsidP="00AF4DAF">
      <w:pPr>
        <w:pStyle w:val="IOPH1"/>
        <w:rPr>
          <w:rFonts w:ascii="Times New Roman" w:hAnsi="Times New Roman" w:cstheme="minorBidi"/>
          <w:b w:val="0"/>
          <w:noProof/>
          <w:sz w:val="18"/>
          <w:szCs w:val="22"/>
        </w:rPr>
      </w:pPr>
      <w:r>
        <w:rPr>
          <w:noProof/>
        </w:rPr>
        <w:lastRenderedPageBreak/>
        <w:t>References</w:t>
      </w:r>
      <w:bookmarkEnd w:id="25"/>
    </w:p>
    <w:p w14:paraId="074C2BBD" w14:textId="77777777" w:rsidR="007D3E60" w:rsidRPr="00814F17" w:rsidRDefault="007D3E60" w:rsidP="00814F17">
      <w:pPr>
        <w:pStyle w:val="IOPText"/>
      </w:pPr>
      <w:r w:rsidRPr="00814F17">
        <w:t xml:space="preserve">Anderson, D. and Burnham, K., 2004. Model selection and multi-model inference. </w:t>
      </w:r>
      <w:r w:rsidRPr="00814F17">
        <w:rPr>
          <w:i/>
          <w:iCs/>
        </w:rPr>
        <w:t>Second. NY: Springer-Verlag</w:t>
      </w:r>
      <w:r w:rsidRPr="00814F17">
        <w:t xml:space="preserve">, </w:t>
      </w:r>
      <w:r w:rsidRPr="00814F17">
        <w:rPr>
          <w:i/>
          <w:iCs/>
        </w:rPr>
        <w:t>63</w:t>
      </w:r>
      <w:r w:rsidRPr="00814F17">
        <w:t>.</w:t>
      </w:r>
    </w:p>
    <w:p w14:paraId="1036A883" w14:textId="77777777" w:rsidR="007D3E60" w:rsidRDefault="007D3E60" w:rsidP="00AF4DAF">
      <w:pPr>
        <w:pStyle w:val="IOPText"/>
      </w:pPr>
      <w:r w:rsidRPr="00405381">
        <w:t xml:space="preserve">Campbell, J., 2008. </w:t>
      </w:r>
      <w:r w:rsidRPr="00405381">
        <w:rPr>
          <w:i/>
          <w:iCs/>
        </w:rPr>
        <w:t>The hero with a thousand faces</w:t>
      </w:r>
      <w:r w:rsidRPr="00405381">
        <w:t xml:space="preserve"> (Vol. 17). New World Library.</w:t>
      </w:r>
    </w:p>
    <w:p w14:paraId="1BEB5B92" w14:textId="77777777" w:rsidR="007D3E60" w:rsidRPr="004C6CE9" w:rsidRDefault="007D3E60" w:rsidP="004C6CE9">
      <w:pPr>
        <w:pStyle w:val="IOPText"/>
      </w:pPr>
      <w:r w:rsidRPr="004C6CE9">
        <w:t xml:space="preserve">Devlin, J., Chang, M.W., Lee, K. and Toutanova, K., 2018. Bert: Pre-training of deep bidirectional transformers for language understanding. </w:t>
      </w:r>
      <w:r w:rsidRPr="004C6CE9">
        <w:rPr>
          <w:i/>
          <w:iCs/>
        </w:rPr>
        <w:t>arXiv preprint arXiv:1810.04805</w:t>
      </w:r>
      <w:r w:rsidRPr="004C6CE9">
        <w:t>.</w:t>
      </w:r>
    </w:p>
    <w:p w14:paraId="2F24A96F" w14:textId="77777777" w:rsidR="007D3E60" w:rsidRDefault="007D3E60" w:rsidP="00FD2C63">
      <w:pPr>
        <w:pStyle w:val="IOPText"/>
      </w:pPr>
      <w:r w:rsidRPr="00FD2C63">
        <w:t xml:space="preserve">Graves, A., Liwicki, M., Fernández, S., Bertolami, R., Bunke, H. and Schmidhuber, J., 2008. A novel connectionist system for unconstrained handwriting recognition. </w:t>
      </w:r>
      <w:r w:rsidRPr="00FD2C63">
        <w:rPr>
          <w:i/>
          <w:iCs/>
        </w:rPr>
        <w:t>IEEE transactions on pattern analysis and machine intelligence</w:t>
      </w:r>
      <w:r w:rsidRPr="00FD2C63">
        <w:t xml:space="preserve">, </w:t>
      </w:r>
      <w:r w:rsidRPr="00FD2C63">
        <w:rPr>
          <w:i/>
          <w:iCs/>
        </w:rPr>
        <w:t>31</w:t>
      </w:r>
      <w:r w:rsidRPr="00FD2C63">
        <w:t>(5), pp.855-868.</w:t>
      </w:r>
    </w:p>
    <w:p w14:paraId="2C84E669" w14:textId="77777777" w:rsidR="007D3E60" w:rsidRPr="00D43152" w:rsidRDefault="007D3E60" w:rsidP="00653729">
      <w:pPr>
        <w:pStyle w:val="IOPText"/>
      </w:pPr>
      <w:r w:rsidRPr="00940944">
        <w:t xml:space="preserve">Haykin, S., 1994. </w:t>
      </w:r>
      <w:r w:rsidRPr="00940944">
        <w:rPr>
          <w:i/>
          <w:iCs/>
        </w:rPr>
        <w:t>Neural networks: a comprehensive foundation</w:t>
      </w:r>
      <w:r w:rsidRPr="00940944">
        <w:t>. Prentice Hal</w:t>
      </w:r>
      <w:r>
        <w:t>l PTR.</w:t>
      </w:r>
    </w:p>
    <w:p w14:paraId="018810E2" w14:textId="77777777" w:rsidR="007D3E60" w:rsidRPr="00912853" w:rsidRDefault="007D3E60" w:rsidP="00912853">
      <w:pPr>
        <w:pStyle w:val="IOPText"/>
      </w:pPr>
      <w:r w:rsidRPr="00912853">
        <w:t xml:space="preserve">Hinton, G.E., Sejnowski, T.J. and Poggio, T.A. eds., 1999. </w:t>
      </w:r>
      <w:r w:rsidRPr="00912853">
        <w:rPr>
          <w:i/>
          <w:iCs/>
        </w:rPr>
        <w:t>Unsupervised learning: foundations of neural computation</w:t>
      </w:r>
      <w:r w:rsidRPr="00912853">
        <w:t>. MIT press.</w:t>
      </w:r>
    </w:p>
    <w:p w14:paraId="5BFC4D32" w14:textId="77777777" w:rsidR="007D3E60" w:rsidRPr="004B7DBB" w:rsidRDefault="007D3E60" w:rsidP="004B7DBB">
      <w:pPr>
        <w:pStyle w:val="IOPText"/>
      </w:pPr>
      <w:r w:rsidRPr="004B7DBB">
        <w:t xml:space="preserve">Mohri, M., Rostamizadeh, A. and Talwalkar, A., 2018. </w:t>
      </w:r>
      <w:r w:rsidRPr="004B7DBB">
        <w:rPr>
          <w:i/>
          <w:iCs/>
        </w:rPr>
        <w:t>Foundations of machine learning</w:t>
      </w:r>
      <w:r w:rsidRPr="004B7DBB">
        <w:t>. MIT press.</w:t>
      </w:r>
    </w:p>
    <w:p w14:paraId="792A5F9D" w14:textId="77777777" w:rsidR="007D3E60" w:rsidRDefault="007D3E60" w:rsidP="00940944">
      <w:pPr>
        <w:pStyle w:val="IOPText"/>
      </w:pPr>
      <w:r w:rsidRPr="00A967EA">
        <w:t xml:space="preserve">Propp, V., 2010. </w:t>
      </w:r>
      <w:r w:rsidRPr="00A967EA">
        <w:rPr>
          <w:i/>
          <w:iCs/>
        </w:rPr>
        <w:t>Morphology of the Folktale</w:t>
      </w:r>
      <w:r w:rsidRPr="00A967EA">
        <w:t xml:space="preserve"> (Vol. 9). University of Texas Press.</w:t>
      </w:r>
    </w:p>
    <w:p w14:paraId="69A2F747" w14:textId="77777777" w:rsidR="007D3E60" w:rsidRPr="0009718E" w:rsidRDefault="007D3E60" w:rsidP="0009718E">
      <w:pPr>
        <w:pStyle w:val="IOPText"/>
      </w:pPr>
      <w:r w:rsidRPr="0009718E">
        <w:t xml:space="preserve">Radford, A., Wu, J., Child, R., Luan, D., Amodei, D. and Sutskever, I., 2019. Language models are unsupervised multitask learners. </w:t>
      </w:r>
      <w:r w:rsidRPr="0009718E">
        <w:rPr>
          <w:i/>
          <w:iCs/>
        </w:rPr>
        <w:t>OpenAI Blog</w:t>
      </w:r>
      <w:r w:rsidRPr="0009718E">
        <w:t xml:space="preserve">, </w:t>
      </w:r>
      <w:r w:rsidRPr="0009718E">
        <w:rPr>
          <w:i/>
          <w:iCs/>
        </w:rPr>
        <w:t>1</w:t>
      </w:r>
      <w:r w:rsidRPr="0009718E">
        <w:t>(8).</w:t>
      </w:r>
    </w:p>
    <w:p w14:paraId="2BF558B4" w14:textId="77777777" w:rsidR="007D3E60" w:rsidRDefault="007D3E60" w:rsidP="004E36B5">
      <w:pPr>
        <w:pStyle w:val="IOPText"/>
      </w:pPr>
      <w:r w:rsidRPr="004E36B5">
        <w:t xml:space="preserve">Trottier, D., 1998. </w:t>
      </w:r>
      <w:r w:rsidRPr="004E36B5">
        <w:rPr>
          <w:i/>
          <w:iCs/>
        </w:rPr>
        <w:t>The Screenwriter’s Bible. A Complete Guide to Writing, Formatting, and Selling Your Script, Expanded &amp;Updated</w:t>
      </w:r>
      <w:r w:rsidRPr="004E36B5">
        <w:t>. Los Angeles: Silman-James Press.</w:t>
      </w:r>
    </w:p>
    <w:p w14:paraId="7E58B92B" w14:textId="77777777" w:rsidR="007D3E60" w:rsidRDefault="007D3E60" w:rsidP="00712C94">
      <w:pPr>
        <w:pStyle w:val="IOPText"/>
      </w:pPr>
      <w:r w:rsidRPr="00712C94">
        <w:t xml:space="preserve">Vaswani, A., Shazeer, N., Parmar, N., Uszkoreit, J., Jones, L., Gomez, A.N., Kaiser, Ł. and Polosukhin, I., 2017. Attention is all you need. In </w:t>
      </w:r>
      <w:r w:rsidRPr="00712C94">
        <w:rPr>
          <w:i/>
          <w:iCs/>
        </w:rPr>
        <w:t>Advances in neural information processing systems</w:t>
      </w:r>
      <w:r w:rsidRPr="00712C94">
        <w:t xml:space="preserve"> (pp. 5998-6008).</w:t>
      </w:r>
    </w:p>
    <w:sectPr w:rsidR="007D3E60" w:rsidSect="00DB3EA7">
      <w:headerReference w:type="default" r:id="rId20"/>
      <w:footerReference w:type="default" r:id="rId21"/>
      <w:pgSz w:w="11906" w:h="16838"/>
      <w:pgMar w:top="1474" w:right="1418" w:bottom="1474" w:left="1985" w:header="709" w:footer="709" w:gutter="0"/>
      <w:cols w:space="22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DE7456" w14:textId="77777777" w:rsidR="00B12D4F" w:rsidRDefault="00B12D4F" w:rsidP="00927301">
      <w:pPr>
        <w:spacing w:after="0" w:line="240" w:lineRule="auto"/>
      </w:pPr>
      <w:r>
        <w:separator/>
      </w:r>
    </w:p>
  </w:endnote>
  <w:endnote w:type="continuationSeparator" w:id="0">
    <w:p w14:paraId="599C4A9A" w14:textId="77777777" w:rsidR="00B12D4F" w:rsidRDefault="00B12D4F" w:rsidP="009273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Roboto">
    <w:panose1 w:val="00000000000000000000"/>
    <w:charset w:val="00"/>
    <w:family w:val="auto"/>
    <w:pitch w:val="variable"/>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90841407"/>
      <w:docPartObj>
        <w:docPartGallery w:val="Page Numbers (Bottom of Page)"/>
        <w:docPartUnique/>
      </w:docPartObj>
    </w:sdtPr>
    <w:sdtEndPr>
      <w:rPr>
        <w:noProof/>
      </w:rPr>
    </w:sdtEndPr>
    <w:sdtContent>
      <w:p w14:paraId="499FD10B" w14:textId="27600376" w:rsidR="009536C0" w:rsidRDefault="009536C0">
        <w:pPr>
          <w:pStyle w:val="Footer"/>
          <w:jc w:val="center"/>
        </w:pPr>
        <w:r>
          <w:ptab w:relativeTo="margin" w:alignment="left" w:leader="none"/>
        </w:r>
        <w:r w:rsidR="00660CD0">
          <w:rPr>
            <w:sz w:val="16"/>
            <w:szCs w:val="16"/>
          </w:rPr>
          <w:t>13132911</w:t>
        </w:r>
        <w:r>
          <w:ptab w:relativeTo="margin" w:alignment="center" w:leader="none"/>
        </w:r>
        <w:r w:rsidRPr="009536C0">
          <w:rPr>
            <w:sz w:val="14"/>
            <w:szCs w:val="14"/>
          </w:rPr>
          <w:fldChar w:fldCharType="begin"/>
        </w:r>
        <w:r w:rsidRPr="009536C0">
          <w:rPr>
            <w:sz w:val="14"/>
            <w:szCs w:val="14"/>
          </w:rPr>
          <w:instrText xml:space="preserve"> PAGE   \* MERGEFORMAT </w:instrText>
        </w:r>
        <w:r w:rsidRPr="009536C0">
          <w:rPr>
            <w:sz w:val="14"/>
            <w:szCs w:val="14"/>
          </w:rPr>
          <w:fldChar w:fldCharType="separate"/>
        </w:r>
        <w:r w:rsidR="00322803">
          <w:rPr>
            <w:noProof/>
            <w:sz w:val="14"/>
            <w:szCs w:val="14"/>
          </w:rPr>
          <w:t>1</w:t>
        </w:r>
        <w:r w:rsidRPr="009536C0">
          <w:rPr>
            <w:noProof/>
            <w:sz w:val="14"/>
            <w:szCs w:val="14"/>
          </w:rPr>
          <w:fldChar w:fldCharType="end"/>
        </w:r>
        <w:r>
          <w:rPr>
            <w:noProof/>
            <w:sz w:val="14"/>
            <w:szCs w:val="14"/>
          </w:rPr>
          <w:ptab w:relativeTo="margin" w:alignment="right" w:leader="none"/>
        </w:r>
        <w:r w:rsidRPr="000A33FC">
          <w:rPr>
            <w:noProof/>
            <w:sz w:val="16"/>
            <w:szCs w:val="16"/>
          </w:rPr>
          <w:t xml:space="preserve">© </w:t>
        </w:r>
        <w:r w:rsidR="00660CD0">
          <w:rPr>
            <w:noProof/>
            <w:sz w:val="16"/>
            <w:szCs w:val="16"/>
          </w:rPr>
          <w:t>Niall Dillane</w:t>
        </w:r>
      </w:p>
    </w:sdtContent>
  </w:sdt>
  <w:p w14:paraId="13235D8E" w14:textId="77777777" w:rsidR="009536C0" w:rsidRDefault="009536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6416301"/>
      <w:docPartObj>
        <w:docPartGallery w:val="Page Numbers (Bottom of Page)"/>
        <w:docPartUnique/>
      </w:docPartObj>
    </w:sdtPr>
    <w:sdtEndPr>
      <w:rPr>
        <w:noProof/>
      </w:rPr>
    </w:sdtEndPr>
    <w:sdtContent>
      <w:p w14:paraId="4E9EA422" w14:textId="77777777" w:rsidR="000A33FC" w:rsidRDefault="000A33FC">
        <w:pPr>
          <w:pStyle w:val="Footer"/>
          <w:jc w:val="center"/>
        </w:pPr>
        <w:r>
          <w:ptab w:relativeTo="margin" w:alignment="center" w:leader="none"/>
        </w:r>
        <w:r w:rsidRPr="009536C0">
          <w:rPr>
            <w:sz w:val="14"/>
            <w:szCs w:val="14"/>
          </w:rPr>
          <w:fldChar w:fldCharType="begin"/>
        </w:r>
        <w:r w:rsidRPr="009536C0">
          <w:rPr>
            <w:sz w:val="14"/>
            <w:szCs w:val="14"/>
          </w:rPr>
          <w:instrText xml:space="preserve"> PAGE   \* MERGEFORMAT </w:instrText>
        </w:r>
        <w:r w:rsidRPr="009536C0">
          <w:rPr>
            <w:sz w:val="14"/>
            <w:szCs w:val="14"/>
          </w:rPr>
          <w:fldChar w:fldCharType="separate"/>
        </w:r>
        <w:r w:rsidR="00322803">
          <w:rPr>
            <w:noProof/>
            <w:sz w:val="14"/>
            <w:szCs w:val="14"/>
          </w:rPr>
          <w:t>2</w:t>
        </w:r>
        <w:r w:rsidRPr="009536C0">
          <w:rPr>
            <w:noProof/>
            <w:sz w:val="14"/>
            <w:szCs w:val="14"/>
          </w:rPr>
          <w:fldChar w:fldCharType="end"/>
        </w:r>
        <w:r>
          <w:rPr>
            <w:noProof/>
            <w:sz w:val="14"/>
            <w:szCs w:val="14"/>
          </w:rPr>
          <w:ptab w:relativeTo="margin" w:alignment="right" w:leader="none"/>
        </w:r>
      </w:p>
    </w:sdtContent>
  </w:sdt>
  <w:p w14:paraId="370B8E49" w14:textId="77777777" w:rsidR="000A33FC" w:rsidRDefault="000A33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9C857E" w14:textId="77777777" w:rsidR="00B12D4F" w:rsidRDefault="00B12D4F" w:rsidP="00927301">
      <w:pPr>
        <w:spacing w:after="0" w:line="240" w:lineRule="auto"/>
      </w:pPr>
      <w:r>
        <w:separator/>
      </w:r>
    </w:p>
  </w:footnote>
  <w:footnote w:type="continuationSeparator" w:id="0">
    <w:p w14:paraId="2B7C4701" w14:textId="77777777" w:rsidR="00B12D4F" w:rsidRDefault="00B12D4F" w:rsidP="009273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7D0A01" w14:textId="3C483812" w:rsidR="001D617D" w:rsidRPr="00927301" w:rsidRDefault="00660CD0" w:rsidP="00927301">
    <w:pPr>
      <w:pStyle w:val="IOPHeader"/>
    </w:pPr>
    <w:r>
      <w:rPr>
        <w:b/>
      </w:rPr>
      <w:t>University of Limerick</w:t>
    </w:r>
    <w:r w:rsidR="00654D1E">
      <w:ptab w:relativeTo="margin" w:alignment="right" w:leader="none"/>
    </w:r>
    <w:r>
      <w:t>Procedural Story Generation</w:t>
    </w:r>
    <w:r w:rsidR="001D617D">
      <w:t xml:space="preserve"> with Transformers</w:t>
    </w:r>
  </w:p>
  <w:p w14:paraId="4C3AC8B1" w14:textId="0BC7A4A9" w:rsidR="00927301" w:rsidRPr="00654D1E" w:rsidRDefault="00660CD0">
    <w:pPr>
      <w:pStyle w:val="Header"/>
    </w:pPr>
    <w:r>
      <w:t>Niall Dillane</w:t>
    </w:r>
    <w:r w:rsidR="00654D1E">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8C9D35" w14:textId="1D6AC9D7" w:rsidR="009536C0" w:rsidRPr="00654D1E" w:rsidRDefault="00660CD0" w:rsidP="009536C0">
    <w:pPr>
      <w:pStyle w:val="IOPHeader"/>
    </w:pPr>
    <w:r>
      <w:t>Procedural Story Generation</w:t>
    </w:r>
    <w:r w:rsidR="001D617D">
      <w:t xml:space="preserve"> with Transformers</w:t>
    </w:r>
    <w:r w:rsidR="009536C0">
      <w:ptab w:relativeTo="margin" w:alignment="right" w:leader="none"/>
    </w:r>
    <w:r>
      <w:t>Niall Dillane</w:t>
    </w:r>
    <w:r w:rsidR="009536C0">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D63530"/>
    <w:multiLevelType w:val="hybridMultilevel"/>
    <w:tmpl w:val="2DB02EAC"/>
    <w:lvl w:ilvl="0" w:tplc="F9D4D22E">
      <w:start w:val="1"/>
      <w:numFmt w:val="decimal"/>
      <w:pStyle w:val="IOPRefs"/>
      <w:lvlText w:val="[%1]"/>
      <w:lvlJc w:val="left"/>
      <w:pPr>
        <w:tabs>
          <w:tab w:val="num" w:pos="284"/>
        </w:tabs>
        <w:ind w:left="284" w:hanging="28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98508B9"/>
    <w:multiLevelType w:val="hybridMultilevel"/>
    <w:tmpl w:val="A20298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BA122E2"/>
    <w:multiLevelType w:val="multilevel"/>
    <w:tmpl w:val="D7428F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6755779A"/>
    <w:multiLevelType w:val="multilevel"/>
    <w:tmpl w:val="3A788F64"/>
    <w:lvl w:ilvl="0">
      <w:start w:val="1"/>
      <w:numFmt w:val="decimal"/>
      <w:lvlText w:val="%1"/>
      <w:lvlJc w:val="left"/>
      <w:pPr>
        <w:ind w:left="500" w:hanging="500"/>
      </w:pPr>
      <w:rPr>
        <w:rFonts w:hint="default"/>
      </w:rPr>
    </w:lvl>
    <w:lvl w:ilvl="1">
      <w:start w:val="1"/>
      <w:numFmt w:val="decimal"/>
      <w:lvlText w:val="%1.%2"/>
      <w:lvlJc w:val="left"/>
      <w:pPr>
        <w:ind w:left="500" w:hanging="5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6FE73E22"/>
    <w:multiLevelType w:val="hybridMultilevel"/>
    <w:tmpl w:val="891A0B8A"/>
    <w:lvl w:ilvl="0" w:tplc="38AA25C6">
      <w:start w:val="1"/>
      <w:numFmt w:val="decimal"/>
      <w:lvlText w:val="[%1]"/>
      <w:lvlJc w:val="left"/>
      <w:pPr>
        <w:tabs>
          <w:tab w:val="num" w:pos="284"/>
        </w:tabs>
        <w:ind w:left="284" w:firstLine="7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7"/>
  <w:proofState w:spelling="clean" w:grammar="clean"/>
  <w:attachedTemplate r:id="rId1"/>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AD1"/>
    <w:rsid w:val="00016F78"/>
    <w:rsid w:val="00027380"/>
    <w:rsid w:val="000474CD"/>
    <w:rsid w:val="00050A4A"/>
    <w:rsid w:val="00053830"/>
    <w:rsid w:val="00086093"/>
    <w:rsid w:val="000870B1"/>
    <w:rsid w:val="00096C41"/>
    <w:rsid w:val="0009718E"/>
    <w:rsid w:val="000A33FC"/>
    <w:rsid w:val="000A4559"/>
    <w:rsid w:val="000A4CA1"/>
    <w:rsid w:val="000C2937"/>
    <w:rsid w:val="000C6AD1"/>
    <w:rsid w:val="000C7A89"/>
    <w:rsid w:val="000E4262"/>
    <w:rsid w:val="000E4ADE"/>
    <w:rsid w:val="000F31F1"/>
    <w:rsid w:val="000F7F38"/>
    <w:rsid w:val="00114A4B"/>
    <w:rsid w:val="001154D2"/>
    <w:rsid w:val="0011757B"/>
    <w:rsid w:val="001340B6"/>
    <w:rsid w:val="00134223"/>
    <w:rsid w:val="00136EDF"/>
    <w:rsid w:val="001524DA"/>
    <w:rsid w:val="00152C57"/>
    <w:rsid w:val="00157262"/>
    <w:rsid w:val="00157B41"/>
    <w:rsid w:val="00175EF0"/>
    <w:rsid w:val="001866D7"/>
    <w:rsid w:val="00187241"/>
    <w:rsid w:val="0019577D"/>
    <w:rsid w:val="001971BB"/>
    <w:rsid w:val="00197ECA"/>
    <w:rsid w:val="001B2989"/>
    <w:rsid w:val="001C1A05"/>
    <w:rsid w:val="001C226C"/>
    <w:rsid w:val="001C67B4"/>
    <w:rsid w:val="001D1735"/>
    <w:rsid w:val="001D617D"/>
    <w:rsid w:val="001D6848"/>
    <w:rsid w:val="001F3CAA"/>
    <w:rsid w:val="001F7914"/>
    <w:rsid w:val="00202FC8"/>
    <w:rsid w:val="002118E1"/>
    <w:rsid w:val="00212BAE"/>
    <w:rsid w:val="002164D5"/>
    <w:rsid w:val="0022281E"/>
    <w:rsid w:val="00226075"/>
    <w:rsid w:val="00230E93"/>
    <w:rsid w:val="00240FCB"/>
    <w:rsid w:val="0024700F"/>
    <w:rsid w:val="00250962"/>
    <w:rsid w:val="002903D5"/>
    <w:rsid w:val="0029448D"/>
    <w:rsid w:val="002A287F"/>
    <w:rsid w:val="002A5107"/>
    <w:rsid w:val="002C189B"/>
    <w:rsid w:val="002C4E46"/>
    <w:rsid w:val="002E4CDE"/>
    <w:rsid w:val="002F7C5E"/>
    <w:rsid w:val="00304EDE"/>
    <w:rsid w:val="00305595"/>
    <w:rsid w:val="0031127F"/>
    <w:rsid w:val="00317525"/>
    <w:rsid w:val="00322803"/>
    <w:rsid w:val="00327A81"/>
    <w:rsid w:val="00342B5C"/>
    <w:rsid w:val="00344A4B"/>
    <w:rsid w:val="00347ADC"/>
    <w:rsid w:val="003619B2"/>
    <w:rsid w:val="00370B48"/>
    <w:rsid w:val="00375A30"/>
    <w:rsid w:val="00380148"/>
    <w:rsid w:val="00380998"/>
    <w:rsid w:val="0038495A"/>
    <w:rsid w:val="0039533F"/>
    <w:rsid w:val="00396087"/>
    <w:rsid w:val="0039765D"/>
    <w:rsid w:val="003A124F"/>
    <w:rsid w:val="003A5833"/>
    <w:rsid w:val="003B70A2"/>
    <w:rsid w:val="003D2178"/>
    <w:rsid w:val="003D2875"/>
    <w:rsid w:val="003E2D11"/>
    <w:rsid w:val="003E4410"/>
    <w:rsid w:val="003E4816"/>
    <w:rsid w:val="003E7443"/>
    <w:rsid w:val="003F2FB8"/>
    <w:rsid w:val="00405381"/>
    <w:rsid w:val="004118C0"/>
    <w:rsid w:val="00414DDE"/>
    <w:rsid w:val="004208D4"/>
    <w:rsid w:val="00422A93"/>
    <w:rsid w:val="00427029"/>
    <w:rsid w:val="00430518"/>
    <w:rsid w:val="0044007C"/>
    <w:rsid w:val="00446327"/>
    <w:rsid w:val="00452C35"/>
    <w:rsid w:val="00454211"/>
    <w:rsid w:val="00470CEE"/>
    <w:rsid w:val="004725D6"/>
    <w:rsid w:val="00491787"/>
    <w:rsid w:val="004924E6"/>
    <w:rsid w:val="004A3755"/>
    <w:rsid w:val="004B2420"/>
    <w:rsid w:val="004B7DBB"/>
    <w:rsid w:val="004C6CE9"/>
    <w:rsid w:val="004D2C0F"/>
    <w:rsid w:val="004D2E4E"/>
    <w:rsid w:val="004D50EE"/>
    <w:rsid w:val="004E36B5"/>
    <w:rsid w:val="004E6618"/>
    <w:rsid w:val="004F74B9"/>
    <w:rsid w:val="00515C29"/>
    <w:rsid w:val="00517503"/>
    <w:rsid w:val="005223F4"/>
    <w:rsid w:val="00542FB8"/>
    <w:rsid w:val="0055274C"/>
    <w:rsid w:val="00554174"/>
    <w:rsid w:val="00557F49"/>
    <w:rsid w:val="005632A8"/>
    <w:rsid w:val="0057001E"/>
    <w:rsid w:val="00571102"/>
    <w:rsid w:val="005746C2"/>
    <w:rsid w:val="005C6B93"/>
    <w:rsid w:val="005D1249"/>
    <w:rsid w:val="005E07ED"/>
    <w:rsid w:val="005E58FE"/>
    <w:rsid w:val="005F6823"/>
    <w:rsid w:val="00603E4B"/>
    <w:rsid w:val="006119A0"/>
    <w:rsid w:val="00613C57"/>
    <w:rsid w:val="00616E66"/>
    <w:rsid w:val="006228A2"/>
    <w:rsid w:val="0065028A"/>
    <w:rsid w:val="00652F42"/>
    <w:rsid w:val="00653729"/>
    <w:rsid w:val="006542BA"/>
    <w:rsid w:val="00654C9B"/>
    <w:rsid w:val="00654D1E"/>
    <w:rsid w:val="00660CD0"/>
    <w:rsid w:val="0066177D"/>
    <w:rsid w:val="0066288B"/>
    <w:rsid w:val="00685C98"/>
    <w:rsid w:val="00690BCB"/>
    <w:rsid w:val="006A66AB"/>
    <w:rsid w:val="006A73BD"/>
    <w:rsid w:val="006B2FC4"/>
    <w:rsid w:val="006C4BC9"/>
    <w:rsid w:val="006D2273"/>
    <w:rsid w:val="006D5327"/>
    <w:rsid w:val="006D5AC1"/>
    <w:rsid w:val="006E0E8C"/>
    <w:rsid w:val="006E36E1"/>
    <w:rsid w:val="006E5C12"/>
    <w:rsid w:val="006F36EE"/>
    <w:rsid w:val="00712C94"/>
    <w:rsid w:val="00741529"/>
    <w:rsid w:val="007563AB"/>
    <w:rsid w:val="007572FB"/>
    <w:rsid w:val="007828A6"/>
    <w:rsid w:val="007916AA"/>
    <w:rsid w:val="007A384B"/>
    <w:rsid w:val="007A5DA7"/>
    <w:rsid w:val="007C09B8"/>
    <w:rsid w:val="007C4EE0"/>
    <w:rsid w:val="007D3E60"/>
    <w:rsid w:val="00814F17"/>
    <w:rsid w:val="00816D81"/>
    <w:rsid w:val="008178EC"/>
    <w:rsid w:val="00817C11"/>
    <w:rsid w:val="00831C94"/>
    <w:rsid w:val="0083568E"/>
    <w:rsid w:val="00855EB1"/>
    <w:rsid w:val="0086290D"/>
    <w:rsid w:val="0087283C"/>
    <w:rsid w:val="0087550C"/>
    <w:rsid w:val="00875806"/>
    <w:rsid w:val="00896B73"/>
    <w:rsid w:val="008B121D"/>
    <w:rsid w:val="008B124C"/>
    <w:rsid w:val="008B6DC8"/>
    <w:rsid w:val="008C000F"/>
    <w:rsid w:val="008D07CF"/>
    <w:rsid w:val="008D59E9"/>
    <w:rsid w:val="008F3002"/>
    <w:rsid w:val="00912853"/>
    <w:rsid w:val="00927301"/>
    <w:rsid w:val="00940944"/>
    <w:rsid w:val="009421DC"/>
    <w:rsid w:val="0094359E"/>
    <w:rsid w:val="009536C0"/>
    <w:rsid w:val="00961A55"/>
    <w:rsid w:val="00967CE2"/>
    <w:rsid w:val="009821B8"/>
    <w:rsid w:val="009828A1"/>
    <w:rsid w:val="00985E46"/>
    <w:rsid w:val="009B2FA5"/>
    <w:rsid w:val="009B39BE"/>
    <w:rsid w:val="009C1CCA"/>
    <w:rsid w:val="009C7E88"/>
    <w:rsid w:val="009D5231"/>
    <w:rsid w:val="00A03E79"/>
    <w:rsid w:val="00A112E1"/>
    <w:rsid w:val="00A21CD3"/>
    <w:rsid w:val="00A26266"/>
    <w:rsid w:val="00A40AFB"/>
    <w:rsid w:val="00A44727"/>
    <w:rsid w:val="00A600B2"/>
    <w:rsid w:val="00A618A3"/>
    <w:rsid w:val="00A639D2"/>
    <w:rsid w:val="00A643DF"/>
    <w:rsid w:val="00A659FA"/>
    <w:rsid w:val="00A67133"/>
    <w:rsid w:val="00A70E11"/>
    <w:rsid w:val="00A85499"/>
    <w:rsid w:val="00A9007B"/>
    <w:rsid w:val="00A967EA"/>
    <w:rsid w:val="00AB23B6"/>
    <w:rsid w:val="00AB4327"/>
    <w:rsid w:val="00AC39A3"/>
    <w:rsid w:val="00AD0207"/>
    <w:rsid w:val="00AE2DC6"/>
    <w:rsid w:val="00AF4DAF"/>
    <w:rsid w:val="00B033DE"/>
    <w:rsid w:val="00B12D4F"/>
    <w:rsid w:val="00B143E9"/>
    <w:rsid w:val="00B22762"/>
    <w:rsid w:val="00B278D5"/>
    <w:rsid w:val="00B31D49"/>
    <w:rsid w:val="00B339E6"/>
    <w:rsid w:val="00B4197C"/>
    <w:rsid w:val="00B62BEF"/>
    <w:rsid w:val="00B674B6"/>
    <w:rsid w:val="00B7586C"/>
    <w:rsid w:val="00B7621E"/>
    <w:rsid w:val="00B817D1"/>
    <w:rsid w:val="00B83F76"/>
    <w:rsid w:val="00B86263"/>
    <w:rsid w:val="00B9024A"/>
    <w:rsid w:val="00BA1751"/>
    <w:rsid w:val="00BA5B75"/>
    <w:rsid w:val="00BB4C0A"/>
    <w:rsid w:val="00BB4DCC"/>
    <w:rsid w:val="00BC3214"/>
    <w:rsid w:val="00BD54D5"/>
    <w:rsid w:val="00BD5695"/>
    <w:rsid w:val="00BD71FC"/>
    <w:rsid w:val="00BF3D17"/>
    <w:rsid w:val="00BF788C"/>
    <w:rsid w:val="00C03B4A"/>
    <w:rsid w:val="00C16276"/>
    <w:rsid w:val="00C257C1"/>
    <w:rsid w:val="00C32AF6"/>
    <w:rsid w:val="00C34E56"/>
    <w:rsid w:val="00C54D5B"/>
    <w:rsid w:val="00C65340"/>
    <w:rsid w:val="00C653BE"/>
    <w:rsid w:val="00C73E09"/>
    <w:rsid w:val="00CA0067"/>
    <w:rsid w:val="00CA75B5"/>
    <w:rsid w:val="00CB6E46"/>
    <w:rsid w:val="00CC6B14"/>
    <w:rsid w:val="00CD6DDC"/>
    <w:rsid w:val="00CD74A8"/>
    <w:rsid w:val="00CF5FA0"/>
    <w:rsid w:val="00D2210A"/>
    <w:rsid w:val="00D346DD"/>
    <w:rsid w:val="00D43152"/>
    <w:rsid w:val="00D47A6F"/>
    <w:rsid w:val="00D626DE"/>
    <w:rsid w:val="00D66C16"/>
    <w:rsid w:val="00D7036F"/>
    <w:rsid w:val="00D72AD1"/>
    <w:rsid w:val="00D73EBC"/>
    <w:rsid w:val="00D74B07"/>
    <w:rsid w:val="00D85B3C"/>
    <w:rsid w:val="00D975FD"/>
    <w:rsid w:val="00DA5C15"/>
    <w:rsid w:val="00DB139B"/>
    <w:rsid w:val="00DB37A8"/>
    <w:rsid w:val="00DB3EA7"/>
    <w:rsid w:val="00DC18D3"/>
    <w:rsid w:val="00DD00AA"/>
    <w:rsid w:val="00DD15C2"/>
    <w:rsid w:val="00DD2654"/>
    <w:rsid w:val="00DF08F2"/>
    <w:rsid w:val="00DF23F9"/>
    <w:rsid w:val="00DF47A8"/>
    <w:rsid w:val="00DF74D0"/>
    <w:rsid w:val="00E029B9"/>
    <w:rsid w:val="00E20803"/>
    <w:rsid w:val="00E267DE"/>
    <w:rsid w:val="00E5050F"/>
    <w:rsid w:val="00E67E56"/>
    <w:rsid w:val="00E77CE6"/>
    <w:rsid w:val="00E83693"/>
    <w:rsid w:val="00E83918"/>
    <w:rsid w:val="00E86050"/>
    <w:rsid w:val="00E923F9"/>
    <w:rsid w:val="00E96BAB"/>
    <w:rsid w:val="00EA0528"/>
    <w:rsid w:val="00EA2CDB"/>
    <w:rsid w:val="00EB1506"/>
    <w:rsid w:val="00ED2D48"/>
    <w:rsid w:val="00EE26EB"/>
    <w:rsid w:val="00EE3DE0"/>
    <w:rsid w:val="00EF5069"/>
    <w:rsid w:val="00F1089D"/>
    <w:rsid w:val="00F30ABF"/>
    <w:rsid w:val="00F54478"/>
    <w:rsid w:val="00F56327"/>
    <w:rsid w:val="00F615E7"/>
    <w:rsid w:val="00F62210"/>
    <w:rsid w:val="00F64F7B"/>
    <w:rsid w:val="00F650D9"/>
    <w:rsid w:val="00F74254"/>
    <w:rsid w:val="00F80F69"/>
    <w:rsid w:val="00F8236C"/>
    <w:rsid w:val="00F82431"/>
    <w:rsid w:val="00F93F08"/>
    <w:rsid w:val="00FC0729"/>
    <w:rsid w:val="00FC1FAF"/>
    <w:rsid w:val="00FD2C63"/>
    <w:rsid w:val="00FF3E4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6356F8D"/>
  <w15:chartTrackingRefBased/>
  <w15:docId w15:val="{3840F3B4-6871-4A02-85A0-4C85EF81F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87283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rsid w:val="00E923F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7283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73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7301"/>
  </w:style>
  <w:style w:type="paragraph" w:styleId="Footer">
    <w:name w:val="footer"/>
    <w:basedOn w:val="Normal"/>
    <w:link w:val="FooterChar"/>
    <w:uiPriority w:val="99"/>
    <w:unhideWhenUsed/>
    <w:rsid w:val="009273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7301"/>
  </w:style>
  <w:style w:type="paragraph" w:customStyle="1" w:styleId="IOPHeader">
    <w:name w:val="IOPHeader"/>
    <w:basedOn w:val="Header"/>
    <w:link w:val="IOPHeaderChar"/>
    <w:qFormat/>
    <w:rsid w:val="00654D1E"/>
    <w:pPr>
      <w:pBdr>
        <w:bottom w:val="single" w:sz="4" w:space="1" w:color="auto"/>
      </w:pBdr>
    </w:pPr>
  </w:style>
  <w:style w:type="paragraph" w:customStyle="1" w:styleId="IOPTitle">
    <w:name w:val="IOPTitle"/>
    <w:basedOn w:val="Normal"/>
    <w:link w:val="IOPTitleChar"/>
    <w:qFormat/>
    <w:rsid w:val="00D43152"/>
    <w:pPr>
      <w:spacing w:after="520"/>
    </w:pPr>
    <w:rPr>
      <w:b/>
      <w:sz w:val="48"/>
      <w:szCs w:val="48"/>
    </w:rPr>
  </w:style>
  <w:style w:type="character" w:customStyle="1" w:styleId="IOPHeaderChar">
    <w:name w:val="IOPHeader Char"/>
    <w:basedOn w:val="HeaderChar"/>
    <w:link w:val="IOPHeader"/>
    <w:rsid w:val="00654D1E"/>
  </w:style>
  <w:style w:type="paragraph" w:customStyle="1" w:styleId="IOPAuthor">
    <w:name w:val="IOPAuthor"/>
    <w:basedOn w:val="Normal"/>
    <w:link w:val="IOPAuthorChar"/>
    <w:qFormat/>
    <w:rsid w:val="00D74B07"/>
    <w:pPr>
      <w:spacing w:after="200"/>
      <w:ind w:right="2552"/>
    </w:pPr>
    <w:rPr>
      <w:b/>
    </w:rPr>
  </w:style>
  <w:style w:type="character" w:customStyle="1" w:styleId="IOPTitleChar">
    <w:name w:val="IOPTitle Char"/>
    <w:basedOn w:val="DefaultParagraphFont"/>
    <w:link w:val="IOPTitle"/>
    <w:rsid w:val="00D43152"/>
    <w:rPr>
      <w:b/>
      <w:sz w:val="48"/>
      <w:szCs w:val="48"/>
    </w:rPr>
  </w:style>
  <w:style w:type="paragraph" w:customStyle="1" w:styleId="IOPAff">
    <w:name w:val="IOPAff"/>
    <w:basedOn w:val="IOPAuthor"/>
    <w:link w:val="IOPAffChar"/>
    <w:qFormat/>
    <w:rsid w:val="00D74B07"/>
    <w:pPr>
      <w:spacing w:after="0"/>
    </w:pPr>
    <w:rPr>
      <w:rFonts w:ascii="Times New Roman" w:hAnsi="Times New Roman" w:cs="Times New Roman"/>
      <w:b w:val="0"/>
      <w:sz w:val="18"/>
      <w:szCs w:val="18"/>
    </w:rPr>
  </w:style>
  <w:style w:type="character" w:customStyle="1" w:styleId="IOPAuthorChar">
    <w:name w:val="IOPAuthor Char"/>
    <w:basedOn w:val="DefaultParagraphFont"/>
    <w:link w:val="IOPAuthor"/>
    <w:rsid w:val="00D74B07"/>
    <w:rPr>
      <w:b/>
    </w:rPr>
  </w:style>
  <w:style w:type="paragraph" w:customStyle="1" w:styleId="IOPH1">
    <w:name w:val="IOPH1"/>
    <w:basedOn w:val="IOPAff"/>
    <w:link w:val="IOPH1Char"/>
    <w:qFormat/>
    <w:rsid w:val="004D50EE"/>
    <w:pPr>
      <w:spacing w:before="240" w:after="200"/>
      <w:ind w:right="0"/>
    </w:pPr>
    <w:rPr>
      <w:rFonts w:asciiTheme="minorHAnsi" w:hAnsiTheme="minorHAnsi"/>
      <w:b/>
      <w:sz w:val="28"/>
      <w:szCs w:val="28"/>
    </w:rPr>
  </w:style>
  <w:style w:type="character" w:customStyle="1" w:styleId="IOPAffChar">
    <w:name w:val="IOPAff Char"/>
    <w:basedOn w:val="IOPAuthorChar"/>
    <w:link w:val="IOPAff"/>
    <w:rsid w:val="00D74B07"/>
    <w:rPr>
      <w:rFonts w:ascii="Times New Roman" w:hAnsi="Times New Roman" w:cs="Times New Roman"/>
      <w:b w:val="0"/>
      <w:sz w:val="18"/>
      <w:szCs w:val="18"/>
    </w:rPr>
  </w:style>
  <w:style w:type="paragraph" w:customStyle="1" w:styleId="IOPAbsText">
    <w:name w:val="IOPAbsText"/>
    <w:basedOn w:val="Normal"/>
    <w:link w:val="IOPAbsTextChar"/>
    <w:qFormat/>
    <w:rsid w:val="00D74B07"/>
    <w:pPr>
      <w:spacing w:after="0"/>
      <w:ind w:right="2552"/>
    </w:pPr>
    <w:rPr>
      <w:rFonts w:ascii="Times New Roman" w:hAnsi="Times New Roman"/>
      <w:sz w:val="20"/>
    </w:rPr>
  </w:style>
  <w:style w:type="character" w:customStyle="1" w:styleId="IOPH1Char">
    <w:name w:val="IOPH1 Char"/>
    <w:basedOn w:val="IOPAffChar"/>
    <w:link w:val="IOPH1"/>
    <w:rsid w:val="004D50EE"/>
    <w:rPr>
      <w:rFonts w:ascii="Times New Roman" w:hAnsi="Times New Roman" w:cs="Times New Roman"/>
      <w:b/>
      <w:sz w:val="28"/>
      <w:szCs w:val="28"/>
    </w:rPr>
  </w:style>
  <w:style w:type="paragraph" w:customStyle="1" w:styleId="IOPKwd">
    <w:name w:val="IOPKwd"/>
    <w:basedOn w:val="IOPAbsText"/>
    <w:link w:val="IOPKwdChar"/>
    <w:qFormat/>
    <w:rsid w:val="00FF3E44"/>
    <w:pPr>
      <w:pBdr>
        <w:bottom w:val="single" w:sz="4" w:space="1" w:color="auto"/>
      </w:pBdr>
      <w:spacing w:before="240" w:after="240" w:line="360" w:lineRule="auto"/>
      <w:ind w:right="0"/>
    </w:pPr>
    <w:rPr>
      <w:noProof/>
      <w:sz w:val="24"/>
      <w:szCs w:val="24"/>
      <w:lang w:val="en-IE"/>
    </w:rPr>
  </w:style>
  <w:style w:type="character" w:customStyle="1" w:styleId="IOPAbsTextChar">
    <w:name w:val="IOPAbsText Char"/>
    <w:basedOn w:val="DefaultParagraphFont"/>
    <w:link w:val="IOPAbsText"/>
    <w:rsid w:val="00D74B07"/>
    <w:rPr>
      <w:rFonts w:ascii="Times New Roman" w:hAnsi="Times New Roman"/>
      <w:sz w:val="20"/>
    </w:rPr>
  </w:style>
  <w:style w:type="paragraph" w:customStyle="1" w:styleId="IOPText">
    <w:name w:val="IOPText"/>
    <w:basedOn w:val="IOPAbsText"/>
    <w:link w:val="IOPTextChar"/>
    <w:qFormat/>
    <w:rsid w:val="00FF3E44"/>
    <w:pPr>
      <w:spacing w:before="120" w:after="120" w:line="360" w:lineRule="auto"/>
      <w:ind w:right="0" w:firstLine="284"/>
      <w:jc w:val="both"/>
    </w:pPr>
    <w:rPr>
      <w:noProof/>
      <w:sz w:val="24"/>
      <w:szCs w:val="24"/>
      <w:lang w:val="en-IE"/>
    </w:rPr>
  </w:style>
  <w:style w:type="character" w:customStyle="1" w:styleId="IOPKwdChar">
    <w:name w:val="IOPKwd Char"/>
    <w:basedOn w:val="IOPAbsTextChar"/>
    <w:link w:val="IOPKwd"/>
    <w:rsid w:val="00FF3E44"/>
    <w:rPr>
      <w:rFonts w:ascii="Times New Roman" w:hAnsi="Times New Roman"/>
      <w:noProof/>
      <w:sz w:val="24"/>
      <w:szCs w:val="24"/>
      <w:lang w:val="en-IE"/>
    </w:rPr>
  </w:style>
  <w:style w:type="character" w:customStyle="1" w:styleId="IOPTextChar">
    <w:name w:val="IOPText Char"/>
    <w:basedOn w:val="IOPAbsTextChar"/>
    <w:link w:val="IOPText"/>
    <w:rsid w:val="00FF3E44"/>
    <w:rPr>
      <w:rFonts w:ascii="Times New Roman" w:hAnsi="Times New Roman"/>
      <w:noProof/>
      <w:sz w:val="24"/>
      <w:szCs w:val="24"/>
      <w:lang w:val="en-IE"/>
    </w:rPr>
  </w:style>
  <w:style w:type="paragraph" w:customStyle="1" w:styleId="IOPH2">
    <w:name w:val="IOPH2"/>
    <w:basedOn w:val="IOPH1"/>
    <w:link w:val="IOPH2Char"/>
    <w:qFormat/>
    <w:rsid w:val="004D50EE"/>
    <w:rPr>
      <w:b w:val="0"/>
      <w:i/>
    </w:rPr>
  </w:style>
  <w:style w:type="paragraph" w:customStyle="1" w:styleId="IOPH3">
    <w:name w:val="IOPH3"/>
    <w:basedOn w:val="IOPH2"/>
    <w:link w:val="IOPH3Char"/>
    <w:qFormat/>
    <w:rsid w:val="008D59E9"/>
    <w:pPr>
      <w:spacing w:after="0"/>
    </w:pPr>
  </w:style>
  <w:style w:type="character" w:customStyle="1" w:styleId="IOPH2Char">
    <w:name w:val="IOPH2 Char"/>
    <w:basedOn w:val="IOPH1Char"/>
    <w:link w:val="IOPH2"/>
    <w:rsid w:val="004D50EE"/>
    <w:rPr>
      <w:rFonts w:ascii="Times New Roman" w:hAnsi="Times New Roman" w:cs="Times New Roman"/>
      <w:b w:val="0"/>
      <w:i/>
      <w:sz w:val="28"/>
      <w:szCs w:val="28"/>
    </w:rPr>
  </w:style>
  <w:style w:type="paragraph" w:customStyle="1" w:styleId="IOPrefs0">
    <w:name w:val="IOPrefs"/>
    <w:link w:val="IOPrefsChar"/>
    <w:rsid w:val="00E86050"/>
    <w:pPr>
      <w:spacing w:after="0"/>
      <w:ind w:left="284" w:hanging="284"/>
    </w:pPr>
    <w:rPr>
      <w:rFonts w:ascii="Times New Roman" w:hAnsi="Times New Roman"/>
      <w:noProof/>
      <w:sz w:val="18"/>
    </w:rPr>
  </w:style>
  <w:style w:type="character" w:customStyle="1" w:styleId="IOPH3Char">
    <w:name w:val="IOPH3 Char"/>
    <w:basedOn w:val="IOPH2Char"/>
    <w:link w:val="IOPH3"/>
    <w:rsid w:val="008D59E9"/>
    <w:rPr>
      <w:rFonts w:ascii="Times New Roman" w:hAnsi="Times New Roman" w:cs="Times New Roman"/>
      <w:b w:val="0"/>
      <w:i/>
      <w:sz w:val="18"/>
      <w:szCs w:val="18"/>
    </w:rPr>
  </w:style>
  <w:style w:type="paragraph" w:customStyle="1" w:styleId="IOPRefs">
    <w:name w:val="IOPRefs"/>
    <w:basedOn w:val="IOPrefs0"/>
    <w:link w:val="IOPRefsChar0"/>
    <w:qFormat/>
    <w:rsid w:val="00E86050"/>
    <w:pPr>
      <w:numPr>
        <w:numId w:val="2"/>
      </w:numPr>
    </w:pPr>
  </w:style>
  <w:style w:type="character" w:customStyle="1" w:styleId="IOPrefsChar">
    <w:name w:val="IOPrefs Char"/>
    <w:basedOn w:val="DefaultParagraphFont"/>
    <w:link w:val="IOPrefs0"/>
    <w:rsid w:val="00E86050"/>
    <w:rPr>
      <w:rFonts w:ascii="Times New Roman" w:hAnsi="Times New Roman"/>
      <w:noProof/>
      <w:sz w:val="18"/>
    </w:rPr>
  </w:style>
  <w:style w:type="character" w:customStyle="1" w:styleId="IOPRefsChar0">
    <w:name w:val="IOPRefs Char"/>
    <w:basedOn w:val="IOPrefsChar"/>
    <w:link w:val="IOPRefs"/>
    <w:rsid w:val="00E86050"/>
    <w:rPr>
      <w:rFonts w:ascii="Times New Roman" w:hAnsi="Times New Roman"/>
      <w:noProof/>
      <w:sz w:val="18"/>
    </w:rPr>
  </w:style>
  <w:style w:type="paragraph" w:styleId="NormalWeb">
    <w:name w:val="Normal (Web)"/>
    <w:basedOn w:val="Normal"/>
    <w:uiPriority w:val="99"/>
    <w:semiHidden/>
    <w:unhideWhenUsed/>
    <w:rsid w:val="00855EB1"/>
    <w:rPr>
      <w:rFonts w:ascii="Times New Roman" w:hAnsi="Times New Roman" w:cs="Times New Roman"/>
      <w:sz w:val="24"/>
      <w:szCs w:val="24"/>
    </w:rPr>
  </w:style>
  <w:style w:type="character" w:customStyle="1" w:styleId="Heading2Char">
    <w:name w:val="Heading 2 Char"/>
    <w:basedOn w:val="DefaultParagraphFont"/>
    <w:link w:val="Heading2"/>
    <w:uiPriority w:val="9"/>
    <w:rsid w:val="00E923F9"/>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5E58FE"/>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E58FE"/>
    <w:rPr>
      <w:rFonts w:ascii="Times New Roman" w:hAnsi="Times New Roman" w:cs="Times New Roman"/>
      <w:sz w:val="18"/>
      <w:szCs w:val="18"/>
    </w:rPr>
  </w:style>
  <w:style w:type="character" w:styleId="Hyperlink">
    <w:name w:val="Hyperlink"/>
    <w:basedOn w:val="DefaultParagraphFont"/>
    <w:uiPriority w:val="99"/>
    <w:unhideWhenUsed/>
    <w:rsid w:val="006C4BC9"/>
    <w:rPr>
      <w:color w:val="0563C1" w:themeColor="hyperlink"/>
      <w:u w:val="single"/>
    </w:rPr>
  </w:style>
  <w:style w:type="character" w:styleId="UnresolvedMention">
    <w:name w:val="Unresolved Mention"/>
    <w:basedOn w:val="DefaultParagraphFont"/>
    <w:uiPriority w:val="99"/>
    <w:semiHidden/>
    <w:unhideWhenUsed/>
    <w:rsid w:val="006C4BC9"/>
    <w:rPr>
      <w:color w:val="605E5C"/>
      <w:shd w:val="clear" w:color="auto" w:fill="E1DFDD"/>
    </w:rPr>
  </w:style>
  <w:style w:type="character" w:styleId="FollowedHyperlink">
    <w:name w:val="FollowedHyperlink"/>
    <w:basedOn w:val="DefaultParagraphFont"/>
    <w:uiPriority w:val="99"/>
    <w:semiHidden/>
    <w:unhideWhenUsed/>
    <w:rsid w:val="006C4BC9"/>
    <w:rPr>
      <w:color w:val="954F72" w:themeColor="followedHyperlink"/>
      <w:u w:val="single"/>
    </w:rPr>
  </w:style>
  <w:style w:type="character" w:customStyle="1" w:styleId="Heading3Char">
    <w:name w:val="Heading 3 Char"/>
    <w:basedOn w:val="DefaultParagraphFont"/>
    <w:link w:val="Heading3"/>
    <w:uiPriority w:val="9"/>
    <w:rsid w:val="0087283C"/>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87283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66177D"/>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66177D"/>
    <w:pPr>
      <w:spacing w:before="120" w:after="0"/>
    </w:pPr>
    <w:rPr>
      <w:b/>
      <w:bCs/>
      <w:i/>
      <w:iCs/>
      <w:sz w:val="24"/>
      <w:szCs w:val="24"/>
    </w:rPr>
  </w:style>
  <w:style w:type="paragraph" w:styleId="TOC2">
    <w:name w:val="toc 2"/>
    <w:basedOn w:val="Normal"/>
    <w:next w:val="Normal"/>
    <w:autoRedefine/>
    <w:uiPriority w:val="39"/>
    <w:unhideWhenUsed/>
    <w:rsid w:val="0066177D"/>
    <w:pPr>
      <w:spacing w:before="120" w:after="0"/>
      <w:ind w:left="220"/>
    </w:pPr>
    <w:rPr>
      <w:b/>
      <w:bCs/>
    </w:rPr>
  </w:style>
  <w:style w:type="paragraph" w:styleId="TOC3">
    <w:name w:val="toc 3"/>
    <w:basedOn w:val="Normal"/>
    <w:next w:val="Normal"/>
    <w:autoRedefine/>
    <w:uiPriority w:val="39"/>
    <w:unhideWhenUsed/>
    <w:rsid w:val="0066177D"/>
    <w:pPr>
      <w:spacing w:after="0"/>
      <w:ind w:left="440"/>
    </w:pPr>
    <w:rPr>
      <w:sz w:val="20"/>
      <w:szCs w:val="20"/>
    </w:rPr>
  </w:style>
  <w:style w:type="paragraph" w:styleId="TOC4">
    <w:name w:val="toc 4"/>
    <w:basedOn w:val="Normal"/>
    <w:next w:val="Normal"/>
    <w:autoRedefine/>
    <w:uiPriority w:val="39"/>
    <w:unhideWhenUsed/>
    <w:rsid w:val="0066177D"/>
    <w:pPr>
      <w:spacing w:after="0"/>
      <w:ind w:left="660"/>
    </w:pPr>
    <w:rPr>
      <w:sz w:val="20"/>
      <w:szCs w:val="20"/>
    </w:rPr>
  </w:style>
  <w:style w:type="paragraph" w:styleId="TOC5">
    <w:name w:val="toc 5"/>
    <w:basedOn w:val="Normal"/>
    <w:next w:val="Normal"/>
    <w:autoRedefine/>
    <w:uiPriority w:val="39"/>
    <w:unhideWhenUsed/>
    <w:rsid w:val="0066177D"/>
    <w:pPr>
      <w:spacing w:after="0"/>
      <w:ind w:left="880"/>
    </w:pPr>
    <w:rPr>
      <w:sz w:val="20"/>
      <w:szCs w:val="20"/>
    </w:rPr>
  </w:style>
  <w:style w:type="paragraph" w:styleId="TOC6">
    <w:name w:val="toc 6"/>
    <w:basedOn w:val="Normal"/>
    <w:next w:val="Normal"/>
    <w:autoRedefine/>
    <w:uiPriority w:val="39"/>
    <w:unhideWhenUsed/>
    <w:rsid w:val="0066177D"/>
    <w:pPr>
      <w:spacing w:after="0"/>
      <w:ind w:left="1100"/>
    </w:pPr>
    <w:rPr>
      <w:sz w:val="20"/>
      <w:szCs w:val="20"/>
    </w:rPr>
  </w:style>
  <w:style w:type="paragraph" w:styleId="TOC7">
    <w:name w:val="toc 7"/>
    <w:basedOn w:val="Normal"/>
    <w:next w:val="Normal"/>
    <w:autoRedefine/>
    <w:uiPriority w:val="39"/>
    <w:unhideWhenUsed/>
    <w:rsid w:val="0066177D"/>
    <w:pPr>
      <w:spacing w:after="0"/>
      <w:ind w:left="1320"/>
    </w:pPr>
    <w:rPr>
      <w:sz w:val="20"/>
      <w:szCs w:val="20"/>
    </w:rPr>
  </w:style>
  <w:style w:type="paragraph" w:styleId="TOC8">
    <w:name w:val="toc 8"/>
    <w:basedOn w:val="Normal"/>
    <w:next w:val="Normal"/>
    <w:autoRedefine/>
    <w:uiPriority w:val="39"/>
    <w:unhideWhenUsed/>
    <w:rsid w:val="0066177D"/>
    <w:pPr>
      <w:spacing w:after="0"/>
      <w:ind w:left="1540"/>
    </w:pPr>
    <w:rPr>
      <w:sz w:val="20"/>
      <w:szCs w:val="20"/>
    </w:rPr>
  </w:style>
  <w:style w:type="paragraph" w:styleId="TOC9">
    <w:name w:val="toc 9"/>
    <w:basedOn w:val="Normal"/>
    <w:next w:val="Normal"/>
    <w:autoRedefine/>
    <w:uiPriority w:val="39"/>
    <w:unhideWhenUsed/>
    <w:rsid w:val="0066177D"/>
    <w:pPr>
      <w:spacing w:after="0"/>
      <w:ind w:left="17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31772">
      <w:bodyDiv w:val="1"/>
      <w:marLeft w:val="0"/>
      <w:marRight w:val="0"/>
      <w:marTop w:val="0"/>
      <w:marBottom w:val="0"/>
      <w:divBdr>
        <w:top w:val="none" w:sz="0" w:space="0" w:color="auto"/>
        <w:left w:val="none" w:sz="0" w:space="0" w:color="auto"/>
        <w:bottom w:val="none" w:sz="0" w:space="0" w:color="auto"/>
        <w:right w:val="none" w:sz="0" w:space="0" w:color="auto"/>
      </w:divBdr>
    </w:div>
    <w:div w:id="13508383">
      <w:bodyDiv w:val="1"/>
      <w:marLeft w:val="0"/>
      <w:marRight w:val="0"/>
      <w:marTop w:val="0"/>
      <w:marBottom w:val="0"/>
      <w:divBdr>
        <w:top w:val="none" w:sz="0" w:space="0" w:color="auto"/>
        <w:left w:val="none" w:sz="0" w:space="0" w:color="auto"/>
        <w:bottom w:val="none" w:sz="0" w:space="0" w:color="auto"/>
        <w:right w:val="none" w:sz="0" w:space="0" w:color="auto"/>
      </w:divBdr>
    </w:div>
    <w:div w:id="25375625">
      <w:bodyDiv w:val="1"/>
      <w:marLeft w:val="0"/>
      <w:marRight w:val="0"/>
      <w:marTop w:val="0"/>
      <w:marBottom w:val="0"/>
      <w:divBdr>
        <w:top w:val="none" w:sz="0" w:space="0" w:color="auto"/>
        <w:left w:val="none" w:sz="0" w:space="0" w:color="auto"/>
        <w:bottom w:val="none" w:sz="0" w:space="0" w:color="auto"/>
        <w:right w:val="none" w:sz="0" w:space="0" w:color="auto"/>
      </w:divBdr>
    </w:div>
    <w:div w:id="56519826">
      <w:bodyDiv w:val="1"/>
      <w:marLeft w:val="0"/>
      <w:marRight w:val="0"/>
      <w:marTop w:val="0"/>
      <w:marBottom w:val="0"/>
      <w:divBdr>
        <w:top w:val="none" w:sz="0" w:space="0" w:color="auto"/>
        <w:left w:val="none" w:sz="0" w:space="0" w:color="auto"/>
        <w:bottom w:val="none" w:sz="0" w:space="0" w:color="auto"/>
        <w:right w:val="none" w:sz="0" w:space="0" w:color="auto"/>
      </w:divBdr>
    </w:div>
    <w:div w:id="58406067">
      <w:bodyDiv w:val="1"/>
      <w:marLeft w:val="0"/>
      <w:marRight w:val="0"/>
      <w:marTop w:val="0"/>
      <w:marBottom w:val="0"/>
      <w:divBdr>
        <w:top w:val="none" w:sz="0" w:space="0" w:color="auto"/>
        <w:left w:val="none" w:sz="0" w:space="0" w:color="auto"/>
        <w:bottom w:val="none" w:sz="0" w:space="0" w:color="auto"/>
        <w:right w:val="none" w:sz="0" w:space="0" w:color="auto"/>
      </w:divBdr>
    </w:div>
    <w:div w:id="72238524">
      <w:bodyDiv w:val="1"/>
      <w:marLeft w:val="0"/>
      <w:marRight w:val="0"/>
      <w:marTop w:val="0"/>
      <w:marBottom w:val="0"/>
      <w:divBdr>
        <w:top w:val="none" w:sz="0" w:space="0" w:color="auto"/>
        <w:left w:val="none" w:sz="0" w:space="0" w:color="auto"/>
        <w:bottom w:val="none" w:sz="0" w:space="0" w:color="auto"/>
        <w:right w:val="none" w:sz="0" w:space="0" w:color="auto"/>
      </w:divBdr>
    </w:div>
    <w:div w:id="76706627">
      <w:bodyDiv w:val="1"/>
      <w:marLeft w:val="0"/>
      <w:marRight w:val="0"/>
      <w:marTop w:val="0"/>
      <w:marBottom w:val="0"/>
      <w:divBdr>
        <w:top w:val="none" w:sz="0" w:space="0" w:color="auto"/>
        <w:left w:val="none" w:sz="0" w:space="0" w:color="auto"/>
        <w:bottom w:val="none" w:sz="0" w:space="0" w:color="auto"/>
        <w:right w:val="none" w:sz="0" w:space="0" w:color="auto"/>
      </w:divBdr>
    </w:div>
    <w:div w:id="101920889">
      <w:bodyDiv w:val="1"/>
      <w:marLeft w:val="0"/>
      <w:marRight w:val="0"/>
      <w:marTop w:val="0"/>
      <w:marBottom w:val="0"/>
      <w:divBdr>
        <w:top w:val="none" w:sz="0" w:space="0" w:color="auto"/>
        <w:left w:val="none" w:sz="0" w:space="0" w:color="auto"/>
        <w:bottom w:val="none" w:sz="0" w:space="0" w:color="auto"/>
        <w:right w:val="none" w:sz="0" w:space="0" w:color="auto"/>
      </w:divBdr>
    </w:div>
    <w:div w:id="120727564">
      <w:bodyDiv w:val="1"/>
      <w:marLeft w:val="0"/>
      <w:marRight w:val="0"/>
      <w:marTop w:val="0"/>
      <w:marBottom w:val="0"/>
      <w:divBdr>
        <w:top w:val="none" w:sz="0" w:space="0" w:color="auto"/>
        <w:left w:val="none" w:sz="0" w:space="0" w:color="auto"/>
        <w:bottom w:val="none" w:sz="0" w:space="0" w:color="auto"/>
        <w:right w:val="none" w:sz="0" w:space="0" w:color="auto"/>
      </w:divBdr>
    </w:div>
    <w:div w:id="134030713">
      <w:bodyDiv w:val="1"/>
      <w:marLeft w:val="0"/>
      <w:marRight w:val="0"/>
      <w:marTop w:val="0"/>
      <w:marBottom w:val="0"/>
      <w:divBdr>
        <w:top w:val="none" w:sz="0" w:space="0" w:color="auto"/>
        <w:left w:val="none" w:sz="0" w:space="0" w:color="auto"/>
        <w:bottom w:val="none" w:sz="0" w:space="0" w:color="auto"/>
        <w:right w:val="none" w:sz="0" w:space="0" w:color="auto"/>
      </w:divBdr>
    </w:div>
    <w:div w:id="141967485">
      <w:bodyDiv w:val="1"/>
      <w:marLeft w:val="0"/>
      <w:marRight w:val="0"/>
      <w:marTop w:val="0"/>
      <w:marBottom w:val="0"/>
      <w:divBdr>
        <w:top w:val="none" w:sz="0" w:space="0" w:color="auto"/>
        <w:left w:val="none" w:sz="0" w:space="0" w:color="auto"/>
        <w:bottom w:val="none" w:sz="0" w:space="0" w:color="auto"/>
        <w:right w:val="none" w:sz="0" w:space="0" w:color="auto"/>
      </w:divBdr>
    </w:div>
    <w:div w:id="162277996">
      <w:bodyDiv w:val="1"/>
      <w:marLeft w:val="0"/>
      <w:marRight w:val="0"/>
      <w:marTop w:val="0"/>
      <w:marBottom w:val="0"/>
      <w:divBdr>
        <w:top w:val="none" w:sz="0" w:space="0" w:color="auto"/>
        <w:left w:val="none" w:sz="0" w:space="0" w:color="auto"/>
        <w:bottom w:val="none" w:sz="0" w:space="0" w:color="auto"/>
        <w:right w:val="none" w:sz="0" w:space="0" w:color="auto"/>
      </w:divBdr>
    </w:div>
    <w:div w:id="164515345">
      <w:bodyDiv w:val="1"/>
      <w:marLeft w:val="0"/>
      <w:marRight w:val="0"/>
      <w:marTop w:val="0"/>
      <w:marBottom w:val="0"/>
      <w:divBdr>
        <w:top w:val="none" w:sz="0" w:space="0" w:color="auto"/>
        <w:left w:val="none" w:sz="0" w:space="0" w:color="auto"/>
        <w:bottom w:val="none" w:sz="0" w:space="0" w:color="auto"/>
        <w:right w:val="none" w:sz="0" w:space="0" w:color="auto"/>
      </w:divBdr>
    </w:div>
    <w:div w:id="268587243">
      <w:bodyDiv w:val="1"/>
      <w:marLeft w:val="0"/>
      <w:marRight w:val="0"/>
      <w:marTop w:val="0"/>
      <w:marBottom w:val="0"/>
      <w:divBdr>
        <w:top w:val="none" w:sz="0" w:space="0" w:color="auto"/>
        <w:left w:val="none" w:sz="0" w:space="0" w:color="auto"/>
        <w:bottom w:val="none" w:sz="0" w:space="0" w:color="auto"/>
        <w:right w:val="none" w:sz="0" w:space="0" w:color="auto"/>
      </w:divBdr>
    </w:div>
    <w:div w:id="300813155">
      <w:bodyDiv w:val="1"/>
      <w:marLeft w:val="0"/>
      <w:marRight w:val="0"/>
      <w:marTop w:val="0"/>
      <w:marBottom w:val="0"/>
      <w:divBdr>
        <w:top w:val="none" w:sz="0" w:space="0" w:color="auto"/>
        <w:left w:val="none" w:sz="0" w:space="0" w:color="auto"/>
        <w:bottom w:val="none" w:sz="0" w:space="0" w:color="auto"/>
        <w:right w:val="none" w:sz="0" w:space="0" w:color="auto"/>
      </w:divBdr>
    </w:div>
    <w:div w:id="320619565">
      <w:bodyDiv w:val="1"/>
      <w:marLeft w:val="0"/>
      <w:marRight w:val="0"/>
      <w:marTop w:val="0"/>
      <w:marBottom w:val="0"/>
      <w:divBdr>
        <w:top w:val="none" w:sz="0" w:space="0" w:color="auto"/>
        <w:left w:val="none" w:sz="0" w:space="0" w:color="auto"/>
        <w:bottom w:val="none" w:sz="0" w:space="0" w:color="auto"/>
        <w:right w:val="none" w:sz="0" w:space="0" w:color="auto"/>
      </w:divBdr>
    </w:div>
    <w:div w:id="389420971">
      <w:bodyDiv w:val="1"/>
      <w:marLeft w:val="0"/>
      <w:marRight w:val="0"/>
      <w:marTop w:val="0"/>
      <w:marBottom w:val="0"/>
      <w:divBdr>
        <w:top w:val="none" w:sz="0" w:space="0" w:color="auto"/>
        <w:left w:val="none" w:sz="0" w:space="0" w:color="auto"/>
        <w:bottom w:val="none" w:sz="0" w:space="0" w:color="auto"/>
        <w:right w:val="none" w:sz="0" w:space="0" w:color="auto"/>
      </w:divBdr>
    </w:div>
    <w:div w:id="421681662">
      <w:bodyDiv w:val="1"/>
      <w:marLeft w:val="0"/>
      <w:marRight w:val="0"/>
      <w:marTop w:val="0"/>
      <w:marBottom w:val="0"/>
      <w:divBdr>
        <w:top w:val="none" w:sz="0" w:space="0" w:color="auto"/>
        <w:left w:val="none" w:sz="0" w:space="0" w:color="auto"/>
        <w:bottom w:val="none" w:sz="0" w:space="0" w:color="auto"/>
        <w:right w:val="none" w:sz="0" w:space="0" w:color="auto"/>
      </w:divBdr>
    </w:div>
    <w:div w:id="469708683">
      <w:bodyDiv w:val="1"/>
      <w:marLeft w:val="0"/>
      <w:marRight w:val="0"/>
      <w:marTop w:val="0"/>
      <w:marBottom w:val="0"/>
      <w:divBdr>
        <w:top w:val="none" w:sz="0" w:space="0" w:color="auto"/>
        <w:left w:val="none" w:sz="0" w:space="0" w:color="auto"/>
        <w:bottom w:val="none" w:sz="0" w:space="0" w:color="auto"/>
        <w:right w:val="none" w:sz="0" w:space="0" w:color="auto"/>
      </w:divBdr>
    </w:div>
    <w:div w:id="484854719">
      <w:bodyDiv w:val="1"/>
      <w:marLeft w:val="0"/>
      <w:marRight w:val="0"/>
      <w:marTop w:val="0"/>
      <w:marBottom w:val="0"/>
      <w:divBdr>
        <w:top w:val="none" w:sz="0" w:space="0" w:color="auto"/>
        <w:left w:val="none" w:sz="0" w:space="0" w:color="auto"/>
        <w:bottom w:val="none" w:sz="0" w:space="0" w:color="auto"/>
        <w:right w:val="none" w:sz="0" w:space="0" w:color="auto"/>
      </w:divBdr>
    </w:div>
    <w:div w:id="507791201">
      <w:bodyDiv w:val="1"/>
      <w:marLeft w:val="0"/>
      <w:marRight w:val="0"/>
      <w:marTop w:val="0"/>
      <w:marBottom w:val="0"/>
      <w:divBdr>
        <w:top w:val="none" w:sz="0" w:space="0" w:color="auto"/>
        <w:left w:val="none" w:sz="0" w:space="0" w:color="auto"/>
        <w:bottom w:val="none" w:sz="0" w:space="0" w:color="auto"/>
        <w:right w:val="none" w:sz="0" w:space="0" w:color="auto"/>
      </w:divBdr>
    </w:div>
    <w:div w:id="516388204">
      <w:bodyDiv w:val="1"/>
      <w:marLeft w:val="0"/>
      <w:marRight w:val="0"/>
      <w:marTop w:val="0"/>
      <w:marBottom w:val="0"/>
      <w:divBdr>
        <w:top w:val="none" w:sz="0" w:space="0" w:color="auto"/>
        <w:left w:val="none" w:sz="0" w:space="0" w:color="auto"/>
        <w:bottom w:val="none" w:sz="0" w:space="0" w:color="auto"/>
        <w:right w:val="none" w:sz="0" w:space="0" w:color="auto"/>
      </w:divBdr>
    </w:div>
    <w:div w:id="536965087">
      <w:bodyDiv w:val="1"/>
      <w:marLeft w:val="0"/>
      <w:marRight w:val="0"/>
      <w:marTop w:val="0"/>
      <w:marBottom w:val="0"/>
      <w:divBdr>
        <w:top w:val="none" w:sz="0" w:space="0" w:color="auto"/>
        <w:left w:val="none" w:sz="0" w:space="0" w:color="auto"/>
        <w:bottom w:val="none" w:sz="0" w:space="0" w:color="auto"/>
        <w:right w:val="none" w:sz="0" w:space="0" w:color="auto"/>
      </w:divBdr>
    </w:div>
    <w:div w:id="565997473">
      <w:bodyDiv w:val="1"/>
      <w:marLeft w:val="0"/>
      <w:marRight w:val="0"/>
      <w:marTop w:val="0"/>
      <w:marBottom w:val="0"/>
      <w:divBdr>
        <w:top w:val="none" w:sz="0" w:space="0" w:color="auto"/>
        <w:left w:val="none" w:sz="0" w:space="0" w:color="auto"/>
        <w:bottom w:val="none" w:sz="0" w:space="0" w:color="auto"/>
        <w:right w:val="none" w:sz="0" w:space="0" w:color="auto"/>
      </w:divBdr>
    </w:div>
    <w:div w:id="619997773">
      <w:bodyDiv w:val="1"/>
      <w:marLeft w:val="0"/>
      <w:marRight w:val="0"/>
      <w:marTop w:val="0"/>
      <w:marBottom w:val="0"/>
      <w:divBdr>
        <w:top w:val="none" w:sz="0" w:space="0" w:color="auto"/>
        <w:left w:val="none" w:sz="0" w:space="0" w:color="auto"/>
        <w:bottom w:val="none" w:sz="0" w:space="0" w:color="auto"/>
        <w:right w:val="none" w:sz="0" w:space="0" w:color="auto"/>
      </w:divBdr>
    </w:div>
    <w:div w:id="626007247">
      <w:bodyDiv w:val="1"/>
      <w:marLeft w:val="0"/>
      <w:marRight w:val="0"/>
      <w:marTop w:val="0"/>
      <w:marBottom w:val="0"/>
      <w:divBdr>
        <w:top w:val="none" w:sz="0" w:space="0" w:color="auto"/>
        <w:left w:val="none" w:sz="0" w:space="0" w:color="auto"/>
        <w:bottom w:val="none" w:sz="0" w:space="0" w:color="auto"/>
        <w:right w:val="none" w:sz="0" w:space="0" w:color="auto"/>
      </w:divBdr>
    </w:div>
    <w:div w:id="635986497">
      <w:bodyDiv w:val="1"/>
      <w:marLeft w:val="0"/>
      <w:marRight w:val="0"/>
      <w:marTop w:val="0"/>
      <w:marBottom w:val="0"/>
      <w:divBdr>
        <w:top w:val="none" w:sz="0" w:space="0" w:color="auto"/>
        <w:left w:val="none" w:sz="0" w:space="0" w:color="auto"/>
        <w:bottom w:val="none" w:sz="0" w:space="0" w:color="auto"/>
        <w:right w:val="none" w:sz="0" w:space="0" w:color="auto"/>
      </w:divBdr>
    </w:div>
    <w:div w:id="655454370">
      <w:bodyDiv w:val="1"/>
      <w:marLeft w:val="0"/>
      <w:marRight w:val="0"/>
      <w:marTop w:val="0"/>
      <w:marBottom w:val="0"/>
      <w:divBdr>
        <w:top w:val="none" w:sz="0" w:space="0" w:color="auto"/>
        <w:left w:val="none" w:sz="0" w:space="0" w:color="auto"/>
        <w:bottom w:val="none" w:sz="0" w:space="0" w:color="auto"/>
        <w:right w:val="none" w:sz="0" w:space="0" w:color="auto"/>
      </w:divBdr>
    </w:div>
    <w:div w:id="677736178">
      <w:bodyDiv w:val="1"/>
      <w:marLeft w:val="0"/>
      <w:marRight w:val="0"/>
      <w:marTop w:val="0"/>
      <w:marBottom w:val="0"/>
      <w:divBdr>
        <w:top w:val="none" w:sz="0" w:space="0" w:color="auto"/>
        <w:left w:val="none" w:sz="0" w:space="0" w:color="auto"/>
        <w:bottom w:val="none" w:sz="0" w:space="0" w:color="auto"/>
        <w:right w:val="none" w:sz="0" w:space="0" w:color="auto"/>
      </w:divBdr>
    </w:div>
    <w:div w:id="689769039">
      <w:bodyDiv w:val="1"/>
      <w:marLeft w:val="0"/>
      <w:marRight w:val="0"/>
      <w:marTop w:val="0"/>
      <w:marBottom w:val="0"/>
      <w:divBdr>
        <w:top w:val="none" w:sz="0" w:space="0" w:color="auto"/>
        <w:left w:val="none" w:sz="0" w:space="0" w:color="auto"/>
        <w:bottom w:val="none" w:sz="0" w:space="0" w:color="auto"/>
        <w:right w:val="none" w:sz="0" w:space="0" w:color="auto"/>
      </w:divBdr>
    </w:div>
    <w:div w:id="695892656">
      <w:bodyDiv w:val="1"/>
      <w:marLeft w:val="0"/>
      <w:marRight w:val="0"/>
      <w:marTop w:val="0"/>
      <w:marBottom w:val="0"/>
      <w:divBdr>
        <w:top w:val="none" w:sz="0" w:space="0" w:color="auto"/>
        <w:left w:val="none" w:sz="0" w:space="0" w:color="auto"/>
        <w:bottom w:val="none" w:sz="0" w:space="0" w:color="auto"/>
        <w:right w:val="none" w:sz="0" w:space="0" w:color="auto"/>
      </w:divBdr>
    </w:div>
    <w:div w:id="767308696">
      <w:bodyDiv w:val="1"/>
      <w:marLeft w:val="0"/>
      <w:marRight w:val="0"/>
      <w:marTop w:val="0"/>
      <w:marBottom w:val="0"/>
      <w:divBdr>
        <w:top w:val="none" w:sz="0" w:space="0" w:color="auto"/>
        <w:left w:val="none" w:sz="0" w:space="0" w:color="auto"/>
        <w:bottom w:val="none" w:sz="0" w:space="0" w:color="auto"/>
        <w:right w:val="none" w:sz="0" w:space="0" w:color="auto"/>
      </w:divBdr>
    </w:div>
    <w:div w:id="816845566">
      <w:bodyDiv w:val="1"/>
      <w:marLeft w:val="0"/>
      <w:marRight w:val="0"/>
      <w:marTop w:val="0"/>
      <w:marBottom w:val="0"/>
      <w:divBdr>
        <w:top w:val="none" w:sz="0" w:space="0" w:color="auto"/>
        <w:left w:val="none" w:sz="0" w:space="0" w:color="auto"/>
        <w:bottom w:val="none" w:sz="0" w:space="0" w:color="auto"/>
        <w:right w:val="none" w:sz="0" w:space="0" w:color="auto"/>
      </w:divBdr>
    </w:div>
    <w:div w:id="821506637">
      <w:bodyDiv w:val="1"/>
      <w:marLeft w:val="0"/>
      <w:marRight w:val="0"/>
      <w:marTop w:val="0"/>
      <w:marBottom w:val="0"/>
      <w:divBdr>
        <w:top w:val="none" w:sz="0" w:space="0" w:color="auto"/>
        <w:left w:val="none" w:sz="0" w:space="0" w:color="auto"/>
        <w:bottom w:val="none" w:sz="0" w:space="0" w:color="auto"/>
        <w:right w:val="none" w:sz="0" w:space="0" w:color="auto"/>
      </w:divBdr>
    </w:div>
    <w:div w:id="823277283">
      <w:bodyDiv w:val="1"/>
      <w:marLeft w:val="0"/>
      <w:marRight w:val="0"/>
      <w:marTop w:val="0"/>
      <w:marBottom w:val="0"/>
      <w:divBdr>
        <w:top w:val="none" w:sz="0" w:space="0" w:color="auto"/>
        <w:left w:val="none" w:sz="0" w:space="0" w:color="auto"/>
        <w:bottom w:val="none" w:sz="0" w:space="0" w:color="auto"/>
        <w:right w:val="none" w:sz="0" w:space="0" w:color="auto"/>
      </w:divBdr>
    </w:div>
    <w:div w:id="826939592">
      <w:bodyDiv w:val="1"/>
      <w:marLeft w:val="0"/>
      <w:marRight w:val="0"/>
      <w:marTop w:val="0"/>
      <w:marBottom w:val="0"/>
      <w:divBdr>
        <w:top w:val="none" w:sz="0" w:space="0" w:color="auto"/>
        <w:left w:val="none" w:sz="0" w:space="0" w:color="auto"/>
        <w:bottom w:val="none" w:sz="0" w:space="0" w:color="auto"/>
        <w:right w:val="none" w:sz="0" w:space="0" w:color="auto"/>
      </w:divBdr>
    </w:div>
    <w:div w:id="880560331">
      <w:bodyDiv w:val="1"/>
      <w:marLeft w:val="0"/>
      <w:marRight w:val="0"/>
      <w:marTop w:val="0"/>
      <w:marBottom w:val="0"/>
      <w:divBdr>
        <w:top w:val="none" w:sz="0" w:space="0" w:color="auto"/>
        <w:left w:val="none" w:sz="0" w:space="0" w:color="auto"/>
        <w:bottom w:val="none" w:sz="0" w:space="0" w:color="auto"/>
        <w:right w:val="none" w:sz="0" w:space="0" w:color="auto"/>
      </w:divBdr>
    </w:div>
    <w:div w:id="889271882">
      <w:bodyDiv w:val="1"/>
      <w:marLeft w:val="0"/>
      <w:marRight w:val="0"/>
      <w:marTop w:val="0"/>
      <w:marBottom w:val="0"/>
      <w:divBdr>
        <w:top w:val="none" w:sz="0" w:space="0" w:color="auto"/>
        <w:left w:val="none" w:sz="0" w:space="0" w:color="auto"/>
        <w:bottom w:val="none" w:sz="0" w:space="0" w:color="auto"/>
        <w:right w:val="none" w:sz="0" w:space="0" w:color="auto"/>
      </w:divBdr>
    </w:div>
    <w:div w:id="974289599">
      <w:bodyDiv w:val="1"/>
      <w:marLeft w:val="0"/>
      <w:marRight w:val="0"/>
      <w:marTop w:val="0"/>
      <w:marBottom w:val="0"/>
      <w:divBdr>
        <w:top w:val="none" w:sz="0" w:space="0" w:color="auto"/>
        <w:left w:val="none" w:sz="0" w:space="0" w:color="auto"/>
        <w:bottom w:val="none" w:sz="0" w:space="0" w:color="auto"/>
        <w:right w:val="none" w:sz="0" w:space="0" w:color="auto"/>
      </w:divBdr>
    </w:div>
    <w:div w:id="1004088533">
      <w:bodyDiv w:val="1"/>
      <w:marLeft w:val="0"/>
      <w:marRight w:val="0"/>
      <w:marTop w:val="0"/>
      <w:marBottom w:val="0"/>
      <w:divBdr>
        <w:top w:val="none" w:sz="0" w:space="0" w:color="auto"/>
        <w:left w:val="none" w:sz="0" w:space="0" w:color="auto"/>
        <w:bottom w:val="none" w:sz="0" w:space="0" w:color="auto"/>
        <w:right w:val="none" w:sz="0" w:space="0" w:color="auto"/>
      </w:divBdr>
    </w:div>
    <w:div w:id="1009022232">
      <w:bodyDiv w:val="1"/>
      <w:marLeft w:val="0"/>
      <w:marRight w:val="0"/>
      <w:marTop w:val="0"/>
      <w:marBottom w:val="0"/>
      <w:divBdr>
        <w:top w:val="none" w:sz="0" w:space="0" w:color="auto"/>
        <w:left w:val="none" w:sz="0" w:space="0" w:color="auto"/>
        <w:bottom w:val="none" w:sz="0" w:space="0" w:color="auto"/>
        <w:right w:val="none" w:sz="0" w:space="0" w:color="auto"/>
      </w:divBdr>
    </w:div>
    <w:div w:id="1021277035">
      <w:bodyDiv w:val="1"/>
      <w:marLeft w:val="0"/>
      <w:marRight w:val="0"/>
      <w:marTop w:val="0"/>
      <w:marBottom w:val="0"/>
      <w:divBdr>
        <w:top w:val="none" w:sz="0" w:space="0" w:color="auto"/>
        <w:left w:val="none" w:sz="0" w:space="0" w:color="auto"/>
        <w:bottom w:val="none" w:sz="0" w:space="0" w:color="auto"/>
        <w:right w:val="none" w:sz="0" w:space="0" w:color="auto"/>
      </w:divBdr>
    </w:div>
    <w:div w:id="1065301212">
      <w:bodyDiv w:val="1"/>
      <w:marLeft w:val="0"/>
      <w:marRight w:val="0"/>
      <w:marTop w:val="0"/>
      <w:marBottom w:val="0"/>
      <w:divBdr>
        <w:top w:val="none" w:sz="0" w:space="0" w:color="auto"/>
        <w:left w:val="none" w:sz="0" w:space="0" w:color="auto"/>
        <w:bottom w:val="none" w:sz="0" w:space="0" w:color="auto"/>
        <w:right w:val="none" w:sz="0" w:space="0" w:color="auto"/>
      </w:divBdr>
    </w:div>
    <w:div w:id="1072044031">
      <w:bodyDiv w:val="1"/>
      <w:marLeft w:val="0"/>
      <w:marRight w:val="0"/>
      <w:marTop w:val="0"/>
      <w:marBottom w:val="0"/>
      <w:divBdr>
        <w:top w:val="none" w:sz="0" w:space="0" w:color="auto"/>
        <w:left w:val="none" w:sz="0" w:space="0" w:color="auto"/>
        <w:bottom w:val="none" w:sz="0" w:space="0" w:color="auto"/>
        <w:right w:val="none" w:sz="0" w:space="0" w:color="auto"/>
      </w:divBdr>
    </w:div>
    <w:div w:id="1101100501">
      <w:bodyDiv w:val="1"/>
      <w:marLeft w:val="0"/>
      <w:marRight w:val="0"/>
      <w:marTop w:val="0"/>
      <w:marBottom w:val="0"/>
      <w:divBdr>
        <w:top w:val="none" w:sz="0" w:space="0" w:color="auto"/>
        <w:left w:val="none" w:sz="0" w:space="0" w:color="auto"/>
        <w:bottom w:val="none" w:sz="0" w:space="0" w:color="auto"/>
        <w:right w:val="none" w:sz="0" w:space="0" w:color="auto"/>
      </w:divBdr>
    </w:div>
    <w:div w:id="1111971377">
      <w:bodyDiv w:val="1"/>
      <w:marLeft w:val="0"/>
      <w:marRight w:val="0"/>
      <w:marTop w:val="0"/>
      <w:marBottom w:val="0"/>
      <w:divBdr>
        <w:top w:val="none" w:sz="0" w:space="0" w:color="auto"/>
        <w:left w:val="none" w:sz="0" w:space="0" w:color="auto"/>
        <w:bottom w:val="none" w:sz="0" w:space="0" w:color="auto"/>
        <w:right w:val="none" w:sz="0" w:space="0" w:color="auto"/>
      </w:divBdr>
    </w:div>
    <w:div w:id="1126193139">
      <w:bodyDiv w:val="1"/>
      <w:marLeft w:val="0"/>
      <w:marRight w:val="0"/>
      <w:marTop w:val="0"/>
      <w:marBottom w:val="0"/>
      <w:divBdr>
        <w:top w:val="none" w:sz="0" w:space="0" w:color="auto"/>
        <w:left w:val="none" w:sz="0" w:space="0" w:color="auto"/>
        <w:bottom w:val="none" w:sz="0" w:space="0" w:color="auto"/>
        <w:right w:val="none" w:sz="0" w:space="0" w:color="auto"/>
      </w:divBdr>
    </w:div>
    <w:div w:id="1175918930">
      <w:bodyDiv w:val="1"/>
      <w:marLeft w:val="0"/>
      <w:marRight w:val="0"/>
      <w:marTop w:val="0"/>
      <w:marBottom w:val="0"/>
      <w:divBdr>
        <w:top w:val="none" w:sz="0" w:space="0" w:color="auto"/>
        <w:left w:val="none" w:sz="0" w:space="0" w:color="auto"/>
        <w:bottom w:val="none" w:sz="0" w:space="0" w:color="auto"/>
        <w:right w:val="none" w:sz="0" w:space="0" w:color="auto"/>
      </w:divBdr>
    </w:div>
    <w:div w:id="1277714210">
      <w:bodyDiv w:val="1"/>
      <w:marLeft w:val="0"/>
      <w:marRight w:val="0"/>
      <w:marTop w:val="0"/>
      <w:marBottom w:val="0"/>
      <w:divBdr>
        <w:top w:val="none" w:sz="0" w:space="0" w:color="auto"/>
        <w:left w:val="none" w:sz="0" w:space="0" w:color="auto"/>
        <w:bottom w:val="none" w:sz="0" w:space="0" w:color="auto"/>
        <w:right w:val="none" w:sz="0" w:space="0" w:color="auto"/>
      </w:divBdr>
    </w:div>
    <w:div w:id="1295986335">
      <w:bodyDiv w:val="1"/>
      <w:marLeft w:val="0"/>
      <w:marRight w:val="0"/>
      <w:marTop w:val="0"/>
      <w:marBottom w:val="0"/>
      <w:divBdr>
        <w:top w:val="none" w:sz="0" w:space="0" w:color="auto"/>
        <w:left w:val="none" w:sz="0" w:space="0" w:color="auto"/>
        <w:bottom w:val="none" w:sz="0" w:space="0" w:color="auto"/>
        <w:right w:val="none" w:sz="0" w:space="0" w:color="auto"/>
      </w:divBdr>
    </w:div>
    <w:div w:id="1345716471">
      <w:bodyDiv w:val="1"/>
      <w:marLeft w:val="0"/>
      <w:marRight w:val="0"/>
      <w:marTop w:val="0"/>
      <w:marBottom w:val="0"/>
      <w:divBdr>
        <w:top w:val="none" w:sz="0" w:space="0" w:color="auto"/>
        <w:left w:val="none" w:sz="0" w:space="0" w:color="auto"/>
        <w:bottom w:val="none" w:sz="0" w:space="0" w:color="auto"/>
        <w:right w:val="none" w:sz="0" w:space="0" w:color="auto"/>
      </w:divBdr>
    </w:div>
    <w:div w:id="1435173947">
      <w:bodyDiv w:val="1"/>
      <w:marLeft w:val="0"/>
      <w:marRight w:val="0"/>
      <w:marTop w:val="0"/>
      <w:marBottom w:val="0"/>
      <w:divBdr>
        <w:top w:val="none" w:sz="0" w:space="0" w:color="auto"/>
        <w:left w:val="none" w:sz="0" w:space="0" w:color="auto"/>
        <w:bottom w:val="none" w:sz="0" w:space="0" w:color="auto"/>
        <w:right w:val="none" w:sz="0" w:space="0" w:color="auto"/>
      </w:divBdr>
    </w:div>
    <w:div w:id="1437755232">
      <w:bodyDiv w:val="1"/>
      <w:marLeft w:val="0"/>
      <w:marRight w:val="0"/>
      <w:marTop w:val="0"/>
      <w:marBottom w:val="0"/>
      <w:divBdr>
        <w:top w:val="none" w:sz="0" w:space="0" w:color="auto"/>
        <w:left w:val="none" w:sz="0" w:space="0" w:color="auto"/>
        <w:bottom w:val="none" w:sz="0" w:space="0" w:color="auto"/>
        <w:right w:val="none" w:sz="0" w:space="0" w:color="auto"/>
      </w:divBdr>
    </w:div>
    <w:div w:id="1449349028">
      <w:bodyDiv w:val="1"/>
      <w:marLeft w:val="0"/>
      <w:marRight w:val="0"/>
      <w:marTop w:val="0"/>
      <w:marBottom w:val="0"/>
      <w:divBdr>
        <w:top w:val="none" w:sz="0" w:space="0" w:color="auto"/>
        <w:left w:val="none" w:sz="0" w:space="0" w:color="auto"/>
        <w:bottom w:val="none" w:sz="0" w:space="0" w:color="auto"/>
        <w:right w:val="none" w:sz="0" w:space="0" w:color="auto"/>
      </w:divBdr>
    </w:div>
    <w:div w:id="1454009650">
      <w:bodyDiv w:val="1"/>
      <w:marLeft w:val="0"/>
      <w:marRight w:val="0"/>
      <w:marTop w:val="0"/>
      <w:marBottom w:val="0"/>
      <w:divBdr>
        <w:top w:val="none" w:sz="0" w:space="0" w:color="auto"/>
        <w:left w:val="none" w:sz="0" w:space="0" w:color="auto"/>
        <w:bottom w:val="none" w:sz="0" w:space="0" w:color="auto"/>
        <w:right w:val="none" w:sz="0" w:space="0" w:color="auto"/>
      </w:divBdr>
    </w:div>
    <w:div w:id="1456410272">
      <w:bodyDiv w:val="1"/>
      <w:marLeft w:val="0"/>
      <w:marRight w:val="0"/>
      <w:marTop w:val="0"/>
      <w:marBottom w:val="0"/>
      <w:divBdr>
        <w:top w:val="none" w:sz="0" w:space="0" w:color="auto"/>
        <w:left w:val="none" w:sz="0" w:space="0" w:color="auto"/>
        <w:bottom w:val="none" w:sz="0" w:space="0" w:color="auto"/>
        <w:right w:val="none" w:sz="0" w:space="0" w:color="auto"/>
      </w:divBdr>
    </w:div>
    <w:div w:id="1475878301">
      <w:bodyDiv w:val="1"/>
      <w:marLeft w:val="0"/>
      <w:marRight w:val="0"/>
      <w:marTop w:val="0"/>
      <w:marBottom w:val="0"/>
      <w:divBdr>
        <w:top w:val="none" w:sz="0" w:space="0" w:color="auto"/>
        <w:left w:val="none" w:sz="0" w:space="0" w:color="auto"/>
        <w:bottom w:val="none" w:sz="0" w:space="0" w:color="auto"/>
        <w:right w:val="none" w:sz="0" w:space="0" w:color="auto"/>
      </w:divBdr>
    </w:div>
    <w:div w:id="1549225770">
      <w:bodyDiv w:val="1"/>
      <w:marLeft w:val="0"/>
      <w:marRight w:val="0"/>
      <w:marTop w:val="0"/>
      <w:marBottom w:val="0"/>
      <w:divBdr>
        <w:top w:val="none" w:sz="0" w:space="0" w:color="auto"/>
        <w:left w:val="none" w:sz="0" w:space="0" w:color="auto"/>
        <w:bottom w:val="none" w:sz="0" w:space="0" w:color="auto"/>
        <w:right w:val="none" w:sz="0" w:space="0" w:color="auto"/>
      </w:divBdr>
    </w:div>
    <w:div w:id="1570382622">
      <w:bodyDiv w:val="1"/>
      <w:marLeft w:val="0"/>
      <w:marRight w:val="0"/>
      <w:marTop w:val="0"/>
      <w:marBottom w:val="0"/>
      <w:divBdr>
        <w:top w:val="none" w:sz="0" w:space="0" w:color="auto"/>
        <w:left w:val="none" w:sz="0" w:space="0" w:color="auto"/>
        <w:bottom w:val="none" w:sz="0" w:space="0" w:color="auto"/>
        <w:right w:val="none" w:sz="0" w:space="0" w:color="auto"/>
      </w:divBdr>
    </w:div>
    <w:div w:id="1577205742">
      <w:bodyDiv w:val="1"/>
      <w:marLeft w:val="0"/>
      <w:marRight w:val="0"/>
      <w:marTop w:val="0"/>
      <w:marBottom w:val="0"/>
      <w:divBdr>
        <w:top w:val="none" w:sz="0" w:space="0" w:color="auto"/>
        <w:left w:val="none" w:sz="0" w:space="0" w:color="auto"/>
        <w:bottom w:val="none" w:sz="0" w:space="0" w:color="auto"/>
        <w:right w:val="none" w:sz="0" w:space="0" w:color="auto"/>
      </w:divBdr>
    </w:div>
    <w:div w:id="1592078207">
      <w:bodyDiv w:val="1"/>
      <w:marLeft w:val="0"/>
      <w:marRight w:val="0"/>
      <w:marTop w:val="0"/>
      <w:marBottom w:val="0"/>
      <w:divBdr>
        <w:top w:val="none" w:sz="0" w:space="0" w:color="auto"/>
        <w:left w:val="none" w:sz="0" w:space="0" w:color="auto"/>
        <w:bottom w:val="none" w:sz="0" w:space="0" w:color="auto"/>
        <w:right w:val="none" w:sz="0" w:space="0" w:color="auto"/>
      </w:divBdr>
    </w:div>
    <w:div w:id="1615869310">
      <w:bodyDiv w:val="1"/>
      <w:marLeft w:val="0"/>
      <w:marRight w:val="0"/>
      <w:marTop w:val="0"/>
      <w:marBottom w:val="0"/>
      <w:divBdr>
        <w:top w:val="none" w:sz="0" w:space="0" w:color="auto"/>
        <w:left w:val="none" w:sz="0" w:space="0" w:color="auto"/>
        <w:bottom w:val="none" w:sz="0" w:space="0" w:color="auto"/>
        <w:right w:val="none" w:sz="0" w:space="0" w:color="auto"/>
      </w:divBdr>
    </w:div>
    <w:div w:id="1653171635">
      <w:bodyDiv w:val="1"/>
      <w:marLeft w:val="0"/>
      <w:marRight w:val="0"/>
      <w:marTop w:val="0"/>
      <w:marBottom w:val="0"/>
      <w:divBdr>
        <w:top w:val="none" w:sz="0" w:space="0" w:color="auto"/>
        <w:left w:val="none" w:sz="0" w:space="0" w:color="auto"/>
        <w:bottom w:val="none" w:sz="0" w:space="0" w:color="auto"/>
        <w:right w:val="none" w:sz="0" w:space="0" w:color="auto"/>
      </w:divBdr>
    </w:div>
    <w:div w:id="1671634322">
      <w:bodyDiv w:val="1"/>
      <w:marLeft w:val="0"/>
      <w:marRight w:val="0"/>
      <w:marTop w:val="0"/>
      <w:marBottom w:val="0"/>
      <w:divBdr>
        <w:top w:val="none" w:sz="0" w:space="0" w:color="auto"/>
        <w:left w:val="none" w:sz="0" w:space="0" w:color="auto"/>
        <w:bottom w:val="none" w:sz="0" w:space="0" w:color="auto"/>
        <w:right w:val="none" w:sz="0" w:space="0" w:color="auto"/>
      </w:divBdr>
    </w:div>
    <w:div w:id="1732921190">
      <w:bodyDiv w:val="1"/>
      <w:marLeft w:val="0"/>
      <w:marRight w:val="0"/>
      <w:marTop w:val="0"/>
      <w:marBottom w:val="0"/>
      <w:divBdr>
        <w:top w:val="none" w:sz="0" w:space="0" w:color="auto"/>
        <w:left w:val="none" w:sz="0" w:space="0" w:color="auto"/>
        <w:bottom w:val="none" w:sz="0" w:space="0" w:color="auto"/>
        <w:right w:val="none" w:sz="0" w:space="0" w:color="auto"/>
      </w:divBdr>
    </w:div>
    <w:div w:id="1772966137">
      <w:bodyDiv w:val="1"/>
      <w:marLeft w:val="0"/>
      <w:marRight w:val="0"/>
      <w:marTop w:val="0"/>
      <w:marBottom w:val="0"/>
      <w:divBdr>
        <w:top w:val="none" w:sz="0" w:space="0" w:color="auto"/>
        <w:left w:val="none" w:sz="0" w:space="0" w:color="auto"/>
        <w:bottom w:val="none" w:sz="0" w:space="0" w:color="auto"/>
        <w:right w:val="none" w:sz="0" w:space="0" w:color="auto"/>
      </w:divBdr>
    </w:div>
    <w:div w:id="1809586968">
      <w:bodyDiv w:val="1"/>
      <w:marLeft w:val="0"/>
      <w:marRight w:val="0"/>
      <w:marTop w:val="0"/>
      <w:marBottom w:val="0"/>
      <w:divBdr>
        <w:top w:val="none" w:sz="0" w:space="0" w:color="auto"/>
        <w:left w:val="none" w:sz="0" w:space="0" w:color="auto"/>
        <w:bottom w:val="none" w:sz="0" w:space="0" w:color="auto"/>
        <w:right w:val="none" w:sz="0" w:space="0" w:color="auto"/>
      </w:divBdr>
    </w:div>
    <w:div w:id="1875802232">
      <w:bodyDiv w:val="1"/>
      <w:marLeft w:val="0"/>
      <w:marRight w:val="0"/>
      <w:marTop w:val="0"/>
      <w:marBottom w:val="0"/>
      <w:divBdr>
        <w:top w:val="none" w:sz="0" w:space="0" w:color="auto"/>
        <w:left w:val="none" w:sz="0" w:space="0" w:color="auto"/>
        <w:bottom w:val="none" w:sz="0" w:space="0" w:color="auto"/>
        <w:right w:val="none" w:sz="0" w:space="0" w:color="auto"/>
      </w:divBdr>
    </w:div>
    <w:div w:id="1881431508">
      <w:bodyDiv w:val="1"/>
      <w:marLeft w:val="0"/>
      <w:marRight w:val="0"/>
      <w:marTop w:val="0"/>
      <w:marBottom w:val="0"/>
      <w:divBdr>
        <w:top w:val="none" w:sz="0" w:space="0" w:color="auto"/>
        <w:left w:val="none" w:sz="0" w:space="0" w:color="auto"/>
        <w:bottom w:val="none" w:sz="0" w:space="0" w:color="auto"/>
        <w:right w:val="none" w:sz="0" w:space="0" w:color="auto"/>
      </w:divBdr>
    </w:div>
    <w:div w:id="1902517271">
      <w:bodyDiv w:val="1"/>
      <w:marLeft w:val="0"/>
      <w:marRight w:val="0"/>
      <w:marTop w:val="0"/>
      <w:marBottom w:val="0"/>
      <w:divBdr>
        <w:top w:val="none" w:sz="0" w:space="0" w:color="auto"/>
        <w:left w:val="none" w:sz="0" w:space="0" w:color="auto"/>
        <w:bottom w:val="none" w:sz="0" w:space="0" w:color="auto"/>
        <w:right w:val="none" w:sz="0" w:space="0" w:color="auto"/>
      </w:divBdr>
    </w:div>
    <w:div w:id="1932199193">
      <w:bodyDiv w:val="1"/>
      <w:marLeft w:val="0"/>
      <w:marRight w:val="0"/>
      <w:marTop w:val="0"/>
      <w:marBottom w:val="0"/>
      <w:divBdr>
        <w:top w:val="none" w:sz="0" w:space="0" w:color="auto"/>
        <w:left w:val="none" w:sz="0" w:space="0" w:color="auto"/>
        <w:bottom w:val="none" w:sz="0" w:space="0" w:color="auto"/>
        <w:right w:val="none" w:sz="0" w:space="0" w:color="auto"/>
      </w:divBdr>
    </w:div>
    <w:div w:id="1999534921">
      <w:bodyDiv w:val="1"/>
      <w:marLeft w:val="0"/>
      <w:marRight w:val="0"/>
      <w:marTop w:val="0"/>
      <w:marBottom w:val="0"/>
      <w:divBdr>
        <w:top w:val="none" w:sz="0" w:space="0" w:color="auto"/>
        <w:left w:val="none" w:sz="0" w:space="0" w:color="auto"/>
        <w:bottom w:val="none" w:sz="0" w:space="0" w:color="auto"/>
        <w:right w:val="none" w:sz="0" w:space="0" w:color="auto"/>
      </w:divBdr>
    </w:div>
    <w:div w:id="2017682459">
      <w:bodyDiv w:val="1"/>
      <w:marLeft w:val="0"/>
      <w:marRight w:val="0"/>
      <w:marTop w:val="0"/>
      <w:marBottom w:val="0"/>
      <w:divBdr>
        <w:top w:val="none" w:sz="0" w:space="0" w:color="auto"/>
        <w:left w:val="none" w:sz="0" w:space="0" w:color="auto"/>
        <w:bottom w:val="none" w:sz="0" w:space="0" w:color="auto"/>
        <w:right w:val="none" w:sz="0" w:space="0" w:color="auto"/>
      </w:divBdr>
    </w:div>
    <w:div w:id="2031712083">
      <w:bodyDiv w:val="1"/>
      <w:marLeft w:val="0"/>
      <w:marRight w:val="0"/>
      <w:marTop w:val="0"/>
      <w:marBottom w:val="0"/>
      <w:divBdr>
        <w:top w:val="none" w:sz="0" w:space="0" w:color="auto"/>
        <w:left w:val="none" w:sz="0" w:space="0" w:color="auto"/>
        <w:bottom w:val="none" w:sz="0" w:space="0" w:color="auto"/>
        <w:right w:val="none" w:sz="0" w:space="0" w:color="auto"/>
      </w:divBdr>
    </w:div>
    <w:div w:id="2033722026">
      <w:bodyDiv w:val="1"/>
      <w:marLeft w:val="0"/>
      <w:marRight w:val="0"/>
      <w:marTop w:val="0"/>
      <w:marBottom w:val="0"/>
      <w:divBdr>
        <w:top w:val="none" w:sz="0" w:space="0" w:color="auto"/>
        <w:left w:val="none" w:sz="0" w:space="0" w:color="auto"/>
        <w:bottom w:val="none" w:sz="0" w:space="0" w:color="auto"/>
        <w:right w:val="none" w:sz="0" w:space="0" w:color="auto"/>
      </w:divBdr>
    </w:div>
    <w:div w:id="2035032241">
      <w:bodyDiv w:val="1"/>
      <w:marLeft w:val="0"/>
      <w:marRight w:val="0"/>
      <w:marTop w:val="0"/>
      <w:marBottom w:val="0"/>
      <w:divBdr>
        <w:top w:val="none" w:sz="0" w:space="0" w:color="auto"/>
        <w:left w:val="none" w:sz="0" w:space="0" w:color="auto"/>
        <w:bottom w:val="none" w:sz="0" w:space="0" w:color="auto"/>
        <w:right w:val="none" w:sz="0" w:space="0" w:color="auto"/>
      </w:divBdr>
    </w:div>
    <w:div w:id="2075425425">
      <w:bodyDiv w:val="1"/>
      <w:marLeft w:val="0"/>
      <w:marRight w:val="0"/>
      <w:marTop w:val="0"/>
      <w:marBottom w:val="0"/>
      <w:divBdr>
        <w:top w:val="none" w:sz="0" w:space="0" w:color="auto"/>
        <w:left w:val="none" w:sz="0" w:space="0" w:color="auto"/>
        <w:bottom w:val="none" w:sz="0" w:space="0" w:color="auto"/>
        <w:right w:val="none" w:sz="0" w:space="0" w:color="auto"/>
      </w:divBdr>
    </w:div>
    <w:div w:id="2093314756">
      <w:bodyDiv w:val="1"/>
      <w:marLeft w:val="0"/>
      <w:marRight w:val="0"/>
      <w:marTop w:val="0"/>
      <w:marBottom w:val="0"/>
      <w:divBdr>
        <w:top w:val="none" w:sz="0" w:space="0" w:color="auto"/>
        <w:left w:val="none" w:sz="0" w:space="0" w:color="auto"/>
        <w:bottom w:val="none" w:sz="0" w:space="0" w:color="auto"/>
        <w:right w:val="none" w:sz="0" w:space="0" w:color="auto"/>
      </w:divBdr>
    </w:div>
    <w:div w:id="2102800057">
      <w:bodyDiv w:val="1"/>
      <w:marLeft w:val="0"/>
      <w:marRight w:val="0"/>
      <w:marTop w:val="0"/>
      <w:marBottom w:val="0"/>
      <w:divBdr>
        <w:top w:val="none" w:sz="0" w:space="0" w:color="auto"/>
        <w:left w:val="none" w:sz="0" w:space="0" w:color="auto"/>
        <w:bottom w:val="none" w:sz="0" w:space="0" w:color="auto"/>
        <w:right w:val="none" w:sz="0" w:space="0" w:color="auto"/>
      </w:divBdr>
    </w:div>
    <w:div w:id="2116904257">
      <w:bodyDiv w:val="1"/>
      <w:marLeft w:val="0"/>
      <w:marRight w:val="0"/>
      <w:marTop w:val="0"/>
      <w:marBottom w:val="0"/>
      <w:divBdr>
        <w:top w:val="none" w:sz="0" w:space="0" w:color="auto"/>
        <w:left w:val="none" w:sz="0" w:space="0" w:color="auto"/>
        <w:bottom w:val="none" w:sz="0" w:space="0" w:color="auto"/>
        <w:right w:val="none" w:sz="0" w:space="0" w:color="auto"/>
      </w:divBdr>
    </w:div>
    <w:div w:id="2127312354">
      <w:bodyDiv w:val="1"/>
      <w:marLeft w:val="0"/>
      <w:marRight w:val="0"/>
      <w:marTop w:val="0"/>
      <w:marBottom w:val="0"/>
      <w:divBdr>
        <w:top w:val="none" w:sz="0" w:space="0" w:color="auto"/>
        <w:left w:val="none" w:sz="0" w:space="0" w:color="auto"/>
        <w:bottom w:val="none" w:sz="0" w:space="0" w:color="auto"/>
        <w:right w:val="none" w:sz="0" w:space="0" w:color="auto"/>
      </w:divBdr>
    </w:div>
    <w:div w:id="2133474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hyperlink" Target="https://talktotransformer.com/"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tensorflow.org/"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pytorch.org/"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g\Downloads\IOPP-WordTemplateLarg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Version="2003"/>
</file>

<file path=customXml/itemProps1.xml><?xml version="1.0" encoding="utf-8"?>
<ds:datastoreItem xmlns:ds="http://schemas.openxmlformats.org/officeDocument/2006/customXml" ds:itemID="{E3EFBB30-F219-3641-B4C3-C506BDED5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C:\Users\keg\Downloads\IOPP-WordTemplateLarge.dotx</Template>
  <TotalTime>0</TotalTime>
  <Pages>16</Pages>
  <Words>3838</Words>
  <Characters>21877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Eggleton</dc:creator>
  <cp:keywords/>
  <dc:description/>
  <cp:lastModifiedBy>ULStudent:NIALL.DILLANE</cp:lastModifiedBy>
  <cp:revision>2</cp:revision>
  <dcterms:created xsi:type="dcterms:W3CDTF">2020-01-04T20:35:00Z</dcterms:created>
  <dcterms:modified xsi:type="dcterms:W3CDTF">2020-01-04T20:35:00Z</dcterms:modified>
</cp:coreProperties>
</file>